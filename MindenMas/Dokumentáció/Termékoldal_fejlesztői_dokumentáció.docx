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74A0" w14:textId="34C23ECE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066A21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066A21">
        <w:rPr>
          <w:rFonts w:ascii="Times New Roman" w:hAnsi="Times New Roman" w:cs="Times New Roman"/>
          <w:b/>
          <w:bCs/>
          <w:sz w:val="48"/>
          <w:szCs w:val="48"/>
        </w:rPr>
        <w:t>Termékoldal</w:t>
      </w:r>
    </w:p>
    <w:p w14:paraId="09A082A1" w14:textId="3521BCBD" w:rsidR="00066A21" w:rsidRDefault="00066A21" w:rsidP="00066A21">
      <w:pPr>
        <w:pStyle w:val="Doksialcimsor"/>
      </w:pPr>
      <w:r>
        <w:t>?.1 Az oldal célja</w:t>
      </w:r>
    </w:p>
    <w:p w14:paraId="0427B3EE" w14:textId="7C73B9E2" w:rsidR="001813FA" w:rsidRDefault="00066A21" w:rsidP="001813FA">
      <w:pPr>
        <w:pStyle w:val="Doksimainszoveg"/>
        <w:rPr>
          <w:lang w:eastAsia="hu-HU"/>
        </w:rPr>
      </w:pPr>
      <w:r>
        <w:t>Az oldal célja egy, a webshopban található termék bővebb bemutatása, és a vásárlás, értékelés lehetőségének felkínálása a felhasználó számára</w:t>
      </w:r>
      <w:r w:rsidR="001813FA">
        <w:t xml:space="preserve">. Az értékelés és a kosárba tétel bejelentkezéshez kötött, ennek az ellenőrzését az </w:t>
      </w:r>
      <w:proofErr w:type="spellStart"/>
      <w:r w:rsidR="001813FA" w:rsidRPr="00E02101">
        <w:rPr>
          <w:b/>
          <w:bCs/>
          <w:lang w:eastAsia="hu-HU"/>
        </w:rPr>
        <w:t>authenticationMiddleware</w:t>
      </w:r>
      <w:proofErr w:type="spellEnd"/>
      <w:r w:rsidR="001813FA">
        <w:rPr>
          <w:lang w:eastAsia="hu-HU"/>
        </w:rPr>
        <w:t xml:space="preserve"> végzi. </w:t>
      </w:r>
    </w:p>
    <w:p w14:paraId="70FC4757" w14:textId="6A1A8D53" w:rsidR="00D949E7" w:rsidRDefault="00DD5E3C" w:rsidP="00DD5E3C">
      <w:pPr>
        <w:pStyle w:val="Doksialcimsor"/>
      </w:pPr>
      <w:r>
        <w:t>?.2 Főbb metódusok</w:t>
      </w:r>
    </w:p>
    <w:p w14:paraId="5506C3F2" w14:textId="00CC9201" w:rsidR="00DD5E3C" w:rsidRPr="006B7206" w:rsidRDefault="000E1E2E" w:rsidP="001C084F">
      <w:pPr>
        <w:pStyle w:val="Doksimainszoveg"/>
        <w:numPr>
          <w:ilvl w:val="0"/>
          <w:numId w:val="6"/>
        </w:numPr>
        <w:rPr>
          <w:b/>
          <w:bCs/>
        </w:rPr>
      </w:pPr>
      <w:r w:rsidRPr="006B7206">
        <w:rPr>
          <w:b/>
          <w:bCs/>
        </w:rPr>
        <w:t>Hasonló termékek</w:t>
      </w:r>
    </w:p>
    <w:p w14:paraId="2C9CB3DC" w14:textId="6ECA8AB5" w:rsidR="000E1E2E" w:rsidRDefault="000E1E2E" w:rsidP="001C084F">
      <w:pPr>
        <w:pStyle w:val="Doksimainszoveg"/>
      </w:pPr>
      <w:r>
        <w:t xml:space="preserve">Az oldalon megjelenítünk három darab terméket, az éppen nézett termék kategóriájából. Ezeket a backenden található </w:t>
      </w:r>
      <w:proofErr w:type="spellStart"/>
      <w:r>
        <w:t>api</w:t>
      </w:r>
      <w:proofErr w:type="spellEnd"/>
      <w:r>
        <w:t xml:space="preserve"> végpontban véletlenszerűen választjuk ki.</w:t>
      </w:r>
    </w:p>
    <w:p w14:paraId="684CE57D" w14:textId="6A27578E" w:rsidR="000E1E2E" w:rsidRDefault="000E1E2E" w:rsidP="001C084F">
      <w:pPr>
        <w:pStyle w:val="Doksimainszoveg"/>
      </w:pPr>
      <w:r>
        <w:t>Először lekérjük az összes megegyező kategóriájú terméket, kivéve az éppen a felhasználó által nézettet.</w:t>
      </w:r>
    </w:p>
    <w:p w14:paraId="366FC65E" w14:textId="58A6E6F7" w:rsidR="000E1E2E" w:rsidRDefault="000E1E2E" w:rsidP="000E1E2E">
      <w:pPr>
        <w:pStyle w:val="Doksimainszoveg"/>
      </w:pPr>
      <w:r w:rsidRPr="000E1E2E">
        <w:drawing>
          <wp:inline distT="0" distB="0" distL="0" distR="0" wp14:anchorId="15F77B02" wp14:editId="5C482CE8">
            <wp:extent cx="5760720" cy="38671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332" w14:textId="00945CCA" w:rsidR="000E1E2E" w:rsidRDefault="000E1E2E" w:rsidP="001C084F">
      <w:pPr>
        <w:pStyle w:val="Doksimainszoveg"/>
      </w:pPr>
      <w:r>
        <w:t xml:space="preserve">Majd beletesszük egy listába az összes termék azonosítóját és ezek után végig megyünk ezen a listán és minden alkalommal generálunk egy random számot, amely 0 és a lista hossza között lehet. Majd a generált szám helyiértékén található elemet beletesszük a hasonlók listába, és az azonosítókat tartalmazó listából </w:t>
      </w:r>
      <w:proofErr w:type="spellStart"/>
      <w:r>
        <w:t>splice</w:t>
      </w:r>
      <w:proofErr w:type="spellEnd"/>
      <w:r>
        <w:t xml:space="preserve"> függvényt használva eltávolítjuk, ezáltal elkerülve</w:t>
      </w:r>
      <w:r w:rsidR="006B7206">
        <w:t xml:space="preserve"> az ismétlődést.</w:t>
      </w:r>
    </w:p>
    <w:p w14:paraId="7B04FD76" w14:textId="73CD19F6" w:rsidR="006B7206" w:rsidRDefault="006B7206" w:rsidP="006B7206">
      <w:pPr>
        <w:pStyle w:val="Doksimainszoveg"/>
      </w:pPr>
      <w:r w:rsidRPr="006B7206">
        <w:drawing>
          <wp:inline distT="0" distB="0" distL="0" distR="0" wp14:anchorId="1E69DA12" wp14:editId="6938FC3B">
            <wp:extent cx="5760720" cy="128143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E5FF" w14:textId="0C8E4CBD" w:rsidR="006B7206" w:rsidRDefault="006B7206" w:rsidP="006B7206">
      <w:pPr>
        <w:pStyle w:val="Doksimainszoveg"/>
      </w:pPr>
      <w:r>
        <w:t xml:space="preserve">Majd a Termékek összes adatát tartalmazó objektumon végig megyünk és kiválasztjuk </w:t>
      </w:r>
      <w:r>
        <w:tab/>
        <w:t>az egyező azonosítójú termékeket, és azokat visszaküldjük a frontendnek.</w:t>
      </w:r>
    </w:p>
    <w:p w14:paraId="179E372B" w14:textId="2BB72737" w:rsidR="006B7206" w:rsidRDefault="006B7206" w:rsidP="006B7206">
      <w:pPr>
        <w:pStyle w:val="Doksimainszoveg"/>
      </w:pPr>
      <w:r w:rsidRPr="006B7206">
        <w:lastRenderedPageBreak/>
        <w:drawing>
          <wp:inline distT="0" distB="0" distL="0" distR="0" wp14:anchorId="745DA761" wp14:editId="039F98AC">
            <wp:extent cx="5760720" cy="247967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8470" w14:textId="1337B3AF" w:rsidR="00CB59BD" w:rsidRDefault="00CB59BD" w:rsidP="001C084F">
      <w:pPr>
        <w:pStyle w:val="Doksimainszoveg"/>
      </w:pPr>
      <w:r>
        <w:t>Majd a visszaküldött termékeket a frontenden, egy egyszerű kártyában, az értékelésükkel együtt megjelenítjük</w:t>
      </w:r>
    </w:p>
    <w:p w14:paraId="3717811E" w14:textId="51221B1D" w:rsidR="006B7206" w:rsidRDefault="006B7206" w:rsidP="006B7206">
      <w:pPr>
        <w:pStyle w:val="Doksimainszoveg"/>
        <w:numPr>
          <w:ilvl w:val="0"/>
          <w:numId w:val="5"/>
        </w:numPr>
        <w:rPr>
          <w:b/>
          <w:bCs/>
        </w:rPr>
      </w:pPr>
      <w:r w:rsidRPr="006B7206">
        <w:rPr>
          <w:b/>
          <w:bCs/>
        </w:rPr>
        <w:t>Értékelés</w:t>
      </w:r>
    </w:p>
    <w:p w14:paraId="0369DEB0" w14:textId="630DC9C3" w:rsidR="00D416BC" w:rsidRDefault="00D416BC" w:rsidP="001F5843">
      <w:pPr>
        <w:pStyle w:val="Doksimainszoveg"/>
      </w:pPr>
      <w:r>
        <w:t>A felhasználónak lehetősége van értékelni az éppen megjelenített terméket.</w:t>
      </w:r>
    </w:p>
    <w:p w14:paraId="26D3EC06" w14:textId="422DD7DE" w:rsidR="00D416BC" w:rsidRDefault="00D416BC" w:rsidP="001C084F">
      <w:pPr>
        <w:pStyle w:val="Doksimainszoveg"/>
      </w:pPr>
      <w:r>
        <w:t xml:space="preserve">Először, megnézzük, hogy a felhasználónak van-e már értékelése erre a termékre, ezt az alapvető terméklekérés </w:t>
      </w:r>
      <w:proofErr w:type="spellStart"/>
      <w:r w:rsidR="00735153" w:rsidRPr="00735153">
        <w:rPr>
          <w:b/>
          <w:bCs/>
        </w:rPr>
        <w:t>e</w:t>
      </w:r>
      <w:r w:rsidRPr="00735153">
        <w:rPr>
          <w:b/>
          <w:bCs/>
        </w:rPr>
        <w:t>rtekel</w:t>
      </w:r>
      <w:r w:rsidR="00735153" w:rsidRPr="00735153">
        <w:rPr>
          <w:b/>
          <w:bCs/>
        </w:rPr>
        <w:t>t</w:t>
      </w:r>
      <w:proofErr w:type="spellEnd"/>
      <w:r>
        <w:t xml:space="preserve"> </w:t>
      </w:r>
      <w:proofErr w:type="spellStart"/>
      <w:r>
        <w:t>entry</w:t>
      </w:r>
      <w:proofErr w:type="spellEnd"/>
      <w:r>
        <w:t>-je adja meg nekünk. Ha van akkor e</w:t>
      </w:r>
      <w:r w:rsidR="00735153">
        <w:t>nnek az értékelését</w:t>
      </w:r>
      <w:r>
        <w:t xml:space="preserve"> eltároljuk egy változóban</w:t>
      </w:r>
      <w:r w:rsidR="00735153">
        <w:t>.</w:t>
      </w:r>
      <w:r w:rsidR="00735153" w:rsidRPr="00735153">
        <w:t xml:space="preserve"> </w:t>
      </w:r>
      <w:r w:rsidR="00735153">
        <w:t>Majd</w:t>
      </w:r>
      <w:r w:rsidR="00032D7D">
        <w:t xml:space="preserve"> </w:t>
      </w:r>
      <w:r w:rsidR="00735153">
        <w:t xml:space="preserve">meghívjuk az értékelés metódust. </w:t>
      </w:r>
    </w:p>
    <w:p w14:paraId="77BB2227" w14:textId="4D3FADA8" w:rsidR="00735153" w:rsidRDefault="00735153" w:rsidP="00735153">
      <w:pPr>
        <w:pStyle w:val="Doksimainszoveg"/>
      </w:pPr>
      <w:r w:rsidRPr="00735153">
        <w:drawing>
          <wp:inline distT="0" distB="0" distL="0" distR="0" wp14:anchorId="1EF5EC59" wp14:editId="3578B798">
            <wp:extent cx="5760720" cy="1809115"/>
            <wp:effectExtent l="0" t="0" r="0" b="63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3D0C" w14:textId="10E7C5E2" w:rsidR="00032D7D" w:rsidRDefault="00032D7D" w:rsidP="00735153">
      <w:pPr>
        <w:pStyle w:val="Doksimainszoveg"/>
      </w:pPr>
      <w:r w:rsidRPr="00032D7D">
        <w:drawing>
          <wp:inline distT="0" distB="0" distL="0" distR="0" wp14:anchorId="269F1864" wp14:editId="40776B07">
            <wp:extent cx="4353533" cy="1838582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5E9" w14:textId="77777777" w:rsidR="0023743B" w:rsidRDefault="00032D7D" w:rsidP="001C084F">
      <w:pPr>
        <w:pStyle w:val="Doksimainszoveg"/>
      </w:pPr>
      <w:r>
        <w:lastRenderedPageBreak/>
        <w:t>Amennyiben a végpont azt adja vissza, hogy a felhasználó nincs bejelentkezve akkor ezt közöljük a frontenden</w:t>
      </w:r>
    </w:p>
    <w:p w14:paraId="55F4C0A4" w14:textId="015AEF87" w:rsidR="0023743B" w:rsidRDefault="0023743B" w:rsidP="0023743B">
      <w:pPr>
        <w:pStyle w:val="Doksimainszoveg"/>
      </w:pPr>
      <w:r w:rsidRPr="0023743B">
        <w:drawing>
          <wp:inline distT="0" distB="0" distL="0" distR="0" wp14:anchorId="18A3BBAD" wp14:editId="5C63A713">
            <wp:extent cx="4591691" cy="1295581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64D0" w14:textId="45343D65" w:rsidR="00735153" w:rsidRDefault="0023743B" w:rsidP="001C084F">
      <w:pPr>
        <w:pStyle w:val="Doksimainszoveg"/>
      </w:pPr>
      <w:r>
        <w:t>H</w:t>
      </w:r>
      <w:r w:rsidR="00032D7D">
        <w:t xml:space="preserve">a az </w:t>
      </w:r>
      <w:proofErr w:type="spellStart"/>
      <w:r w:rsidR="00032D7D">
        <w:t>Ertekelte</w:t>
      </w:r>
      <w:proofErr w:type="spellEnd"/>
      <w:r w:rsidR="00032D7D">
        <w:t xml:space="preserve"> változó nem </w:t>
      </w:r>
      <w:proofErr w:type="spellStart"/>
      <w:r w:rsidR="00032D7D">
        <w:t>undefined</w:t>
      </w:r>
      <w:proofErr w:type="spellEnd"/>
      <w:r w:rsidR="00032D7D">
        <w:t>, akkor a függvény paramétereként eltárolt értékelés számo</w:t>
      </w:r>
      <w:r>
        <w:t xml:space="preserve">t egy </w:t>
      </w:r>
      <w:proofErr w:type="spellStart"/>
      <w:r>
        <w:t>for</w:t>
      </w:r>
      <w:proofErr w:type="spellEnd"/>
      <w:r>
        <w:t xml:space="preserve"> ciklus segítségével megjelenítjük a frontenden, küldés gombról levesszük az eseményfigyelőt és tájékoztatjuk a felhasználót, hogy már van értékelése.</w:t>
      </w:r>
    </w:p>
    <w:p w14:paraId="07B4CD94" w14:textId="4429C9AE" w:rsidR="0023743B" w:rsidRDefault="0023743B" w:rsidP="0023743B">
      <w:pPr>
        <w:pStyle w:val="Doksimainszoveg"/>
      </w:pPr>
      <w:r w:rsidRPr="0023743B">
        <w:drawing>
          <wp:inline distT="0" distB="0" distL="0" distR="0" wp14:anchorId="122ADF05" wp14:editId="29517697">
            <wp:extent cx="5760720" cy="2056765"/>
            <wp:effectExtent l="0" t="0" r="0" b="63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090A" w14:textId="66985FE7" w:rsidR="0023743B" w:rsidRDefault="00E2540D" w:rsidP="001C084F">
      <w:pPr>
        <w:pStyle w:val="Doksimainszoveg"/>
      </w:pPr>
      <w:r>
        <w:t xml:space="preserve">Ha </w:t>
      </w:r>
      <w:proofErr w:type="spellStart"/>
      <w:r>
        <w:t>undefined</w:t>
      </w:r>
      <w:proofErr w:type="spellEnd"/>
      <w:r>
        <w:t xml:space="preserve"> az érték akkor egy </w:t>
      </w:r>
      <w:proofErr w:type="spellStart"/>
      <w:r>
        <w:t>for</w:t>
      </w:r>
      <w:proofErr w:type="spellEnd"/>
      <w:r>
        <w:t xml:space="preserve"> ciklussal mindegyik, a frontenden található csillagra egy klikk eseményfigyelőt teszünk. Először is minden egyes kattintásnál üressé tesszük a csillagokat, hogy ne legyen probléma a megjelenéssel, majd a kattintott csillag + 1. elemet a </w:t>
      </w:r>
      <w:proofErr w:type="spellStart"/>
      <w:r w:rsidRPr="00E2540D">
        <w:rPr>
          <w:b/>
          <w:bCs/>
        </w:rPr>
        <w:t>csillagvaltozatas</w:t>
      </w:r>
      <w:proofErr w:type="spellEnd"/>
      <w:r>
        <w:t xml:space="preserve"> függvénynek továbbadjuk, mint paraméter.</w:t>
      </w:r>
    </w:p>
    <w:p w14:paraId="759B01D7" w14:textId="2ED9C91F" w:rsidR="00E2540D" w:rsidRDefault="00E2540D" w:rsidP="00E2540D">
      <w:pPr>
        <w:pStyle w:val="Doksimainszoveg"/>
      </w:pPr>
      <w:r w:rsidRPr="00E2540D">
        <w:drawing>
          <wp:inline distT="0" distB="0" distL="0" distR="0" wp14:anchorId="74057317" wp14:editId="101D287A">
            <wp:extent cx="4182059" cy="1829055"/>
            <wp:effectExtent l="0" t="0" r="9525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E1F4" w14:textId="0FB044C5" w:rsidR="00E2540D" w:rsidRDefault="00E2540D" w:rsidP="001C084F">
      <w:pPr>
        <w:pStyle w:val="Doksimainszoveg"/>
      </w:pPr>
      <w:r>
        <w:lastRenderedPageBreak/>
        <w:t xml:space="preserve">A </w:t>
      </w:r>
      <w:proofErr w:type="spellStart"/>
      <w:r w:rsidRPr="00E2540D">
        <w:rPr>
          <w:b/>
          <w:bCs/>
        </w:rPr>
        <w:t>csillagvaltoztatas</w:t>
      </w:r>
      <w:proofErr w:type="spellEnd"/>
      <w:r>
        <w:t xml:space="preserve"> függvény egészen egyszerűen csak a paraméterben megadott elemig kicseréli a csillagok listában található elemek </w:t>
      </w:r>
      <w:proofErr w:type="spellStart"/>
      <w:r w:rsidRPr="00E2540D">
        <w:rPr>
          <w:b/>
          <w:bCs/>
        </w:rPr>
        <w:t>innerHTML</w:t>
      </w:r>
      <w:proofErr w:type="spellEnd"/>
      <w:r>
        <w:t xml:space="preserve"> attribútumát.</w:t>
      </w:r>
    </w:p>
    <w:p w14:paraId="57C1F62F" w14:textId="0A79D3D1" w:rsidR="00E2540D" w:rsidRDefault="00E2540D" w:rsidP="00E2540D">
      <w:pPr>
        <w:pStyle w:val="Doksimainszoveg"/>
      </w:pPr>
      <w:r w:rsidRPr="00E2540D">
        <w:drawing>
          <wp:inline distT="0" distB="0" distL="0" distR="0" wp14:anchorId="7EBFA9A0" wp14:editId="19DB61E1">
            <wp:extent cx="3277057" cy="1571844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B515" w14:textId="6907139C" w:rsidR="00CF5D65" w:rsidRDefault="00CF5D65" w:rsidP="00CF5D65">
      <w:pPr>
        <w:pStyle w:val="Doksimainszoveg"/>
        <w:rPr>
          <w:rFonts w:eastAsia="Times New Roman"/>
          <w:kern w:val="0"/>
          <w:lang w:eastAsia="hu-HU"/>
          <w14:ligatures w14:val="none"/>
        </w:rPr>
      </w:pPr>
      <w:r>
        <w:t xml:space="preserve">Ezek után az értékelés elküldése gomb lenyomására megszámoljuk a teli csillagokat, amennyiben a felhasználó üresen próbálja elküldeni az értékelést, akkor a folyamatot megszakítjuk és tájékoztatjuk. Hiba mentes küldés esetén </w:t>
      </w:r>
      <w:r w:rsidRPr="00CF5D65">
        <w:rPr>
          <w:rFonts w:eastAsia="Times New Roman"/>
          <w:b/>
          <w:bCs/>
          <w:kern w:val="0"/>
          <w:lang w:eastAsia="hu-HU"/>
          <w14:ligatures w14:val="none"/>
        </w:rPr>
        <w:t>/</w:t>
      </w:r>
      <w:proofErr w:type="spellStart"/>
      <w:r w:rsidRPr="00CF5D65">
        <w:rPr>
          <w:rFonts w:eastAsia="Times New Roman"/>
          <w:b/>
          <w:bCs/>
          <w:kern w:val="0"/>
          <w:lang w:eastAsia="hu-HU"/>
          <w14:ligatures w14:val="none"/>
        </w:rPr>
        <w:t>Koktel</w:t>
      </w:r>
      <w:proofErr w:type="spellEnd"/>
      <w:r w:rsidRPr="00CF5D65">
        <w:rPr>
          <w:rFonts w:eastAsia="Times New Roman"/>
          <w:b/>
          <w:bCs/>
          <w:kern w:val="0"/>
          <w:lang w:eastAsia="hu-HU"/>
          <w14:ligatures w14:val="none"/>
        </w:rPr>
        <w:t>/</w:t>
      </w:r>
      <w:proofErr w:type="spellStart"/>
      <w:r w:rsidRPr="00CF5D65">
        <w:rPr>
          <w:rFonts w:eastAsia="Times New Roman"/>
          <w:b/>
          <w:bCs/>
          <w:kern w:val="0"/>
          <w:lang w:eastAsia="hu-HU"/>
          <w14:ligatures w14:val="none"/>
        </w:rPr>
        <w:t>SendErtekeles</w:t>
      </w:r>
      <w:proofErr w:type="spellEnd"/>
      <w:r>
        <w:rPr>
          <w:rFonts w:eastAsia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eastAsia="hu-HU"/>
          <w14:ligatures w14:val="none"/>
        </w:rPr>
        <w:t>api</w:t>
      </w:r>
      <w:proofErr w:type="spellEnd"/>
      <w:r>
        <w:rPr>
          <w:rFonts w:eastAsia="Times New Roman"/>
          <w:kern w:val="0"/>
          <w:lang w:eastAsia="hu-HU"/>
          <w14:ligatures w14:val="none"/>
        </w:rPr>
        <w:t xml:space="preserve"> végpontot meghívjuk, és objektumként, a body-ban elküldjük a </w:t>
      </w:r>
      <w:proofErr w:type="spellStart"/>
      <w:r w:rsidRPr="00C76239">
        <w:rPr>
          <w:rFonts w:eastAsia="Times New Roman"/>
          <w:b/>
          <w:bCs/>
          <w:kern w:val="0"/>
          <w:lang w:eastAsia="hu-HU"/>
          <w14:ligatures w14:val="none"/>
        </w:rPr>
        <w:t>termékID</w:t>
      </w:r>
      <w:proofErr w:type="spellEnd"/>
      <w:r>
        <w:rPr>
          <w:rFonts w:eastAsia="Times New Roman"/>
          <w:kern w:val="0"/>
          <w:lang w:eastAsia="hu-HU"/>
          <w14:ligatures w14:val="none"/>
        </w:rPr>
        <w:t xml:space="preserve">-t és a kinyert értékelésszámot, majd </w:t>
      </w:r>
      <w:proofErr w:type="spellStart"/>
      <w:r>
        <w:rPr>
          <w:rFonts w:eastAsia="Times New Roman"/>
          <w:kern w:val="0"/>
          <w:lang w:eastAsia="hu-HU"/>
          <w14:ligatures w14:val="none"/>
        </w:rPr>
        <w:t>újratöltjük</w:t>
      </w:r>
      <w:proofErr w:type="spellEnd"/>
      <w:r>
        <w:rPr>
          <w:rFonts w:eastAsia="Times New Roman"/>
          <w:kern w:val="0"/>
          <w:lang w:eastAsia="hu-HU"/>
          <w14:ligatures w14:val="none"/>
        </w:rPr>
        <w:t xml:space="preserve"> az oldalt, hogy a felhasználó semmiképp se tudjon több értékelést küldeni.</w:t>
      </w:r>
    </w:p>
    <w:p w14:paraId="383D64F0" w14:textId="01FE0CE8" w:rsidR="00CF5D65" w:rsidRPr="00CF5D65" w:rsidRDefault="00CF5D65" w:rsidP="00CF5D65">
      <w:pPr>
        <w:pStyle w:val="Doksimainszoveg"/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</w:pPr>
      <w:r w:rsidRPr="00CF5D65"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  <w:drawing>
          <wp:inline distT="0" distB="0" distL="0" distR="0" wp14:anchorId="0A41DBA1" wp14:editId="6E261F1E">
            <wp:extent cx="5760720" cy="3711575"/>
            <wp:effectExtent l="0" t="0" r="0" b="317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59FC" w14:textId="7DCA7919" w:rsidR="00E2540D" w:rsidRPr="001F5843" w:rsidRDefault="001F5843" w:rsidP="001F5843">
      <w:pPr>
        <w:pStyle w:val="Doksimainszoveg"/>
        <w:numPr>
          <w:ilvl w:val="0"/>
          <w:numId w:val="5"/>
        </w:numPr>
      </w:pPr>
      <w:r>
        <w:rPr>
          <w:b/>
          <w:bCs/>
        </w:rPr>
        <w:t>Kosárba helyezés</w:t>
      </w:r>
    </w:p>
    <w:p w14:paraId="745C14AD" w14:textId="06C642ED" w:rsidR="001F5843" w:rsidRDefault="001F5843" w:rsidP="001F5843">
      <w:pPr>
        <w:pStyle w:val="Doksimainszoveg"/>
        <w:ind w:left="360"/>
      </w:pPr>
      <w:r>
        <w:t xml:space="preserve">Először ellenőrizzük, hogy az adott termékből mennyi van raktáron, a számtól függően egy elágazásban beállítjuk az oldal tetején lévő </w:t>
      </w:r>
      <w:proofErr w:type="spellStart"/>
      <w:r>
        <w:t>label</w:t>
      </w:r>
      <w:proofErr w:type="spellEnd"/>
      <w:r>
        <w:t xml:space="preserve"> tartalmát, illetve a mennyiség input mező </w:t>
      </w:r>
      <w:r>
        <w:lastRenderedPageBreak/>
        <w:t xml:space="preserve">minim és maximum értékét. A felhasználó alapból maximum 100db terméket rendelhet, amennyiben ennél kevesebb van raktáron, akkor kevesebbet, abban az </w:t>
      </w:r>
      <w:proofErr w:type="gramStart"/>
      <w:r>
        <w:t>esetben</w:t>
      </w:r>
      <w:proofErr w:type="gramEnd"/>
      <w:r>
        <w:t xml:space="preserve"> ha felhasználó megszegi ezt, automatikusan átírjuk az értéket a minimum vagy a maximum értékre, attól függően, hogy melyik irányba ment túl a felhasználó, illetve a backenden is </w:t>
      </w:r>
      <w:r w:rsidR="00E02101" w:rsidRPr="00E02101">
        <w:drawing>
          <wp:anchor distT="0" distB="0" distL="114300" distR="114300" simplePos="0" relativeHeight="251658240" behindDoc="0" locked="0" layoutInCell="1" allowOverlap="1" wp14:anchorId="4C22BBA8" wp14:editId="383377B0">
            <wp:simplePos x="0" y="0"/>
            <wp:positionH relativeFrom="margin">
              <wp:align>center</wp:align>
            </wp:positionH>
            <wp:positionV relativeFrom="paragraph">
              <wp:posOffset>1348105</wp:posOffset>
            </wp:positionV>
            <wp:extent cx="6717030" cy="5029200"/>
            <wp:effectExtent l="0" t="0" r="7620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03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ellenőrizve van.</w:t>
      </w:r>
      <w:r w:rsidR="00E02101">
        <w:t xml:space="preserve"> Termékhiány esetén a gombot letiltjuk.</w:t>
      </w:r>
    </w:p>
    <w:p w14:paraId="5CC6C4C9" w14:textId="56C60BF9" w:rsidR="00E02101" w:rsidRDefault="00E02101" w:rsidP="001F5843">
      <w:pPr>
        <w:pStyle w:val="Doksimainszoveg"/>
        <w:ind w:left="360"/>
      </w:pPr>
    </w:p>
    <w:p w14:paraId="323DD250" w14:textId="7BE48353" w:rsidR="00E02101" w:rsidRDefault="00E02101" w:rsidP="001F5843">
      <w:pPr>
        <w:pStyle w:val="Doksimainszoveg"/>
        <w:ind w:left="360"/>
        <w:rPr>
          <w:lang w:eastAsia="hu-HU"/>
        </w:rPr>
      </w:pPr>
      <w:r>
        <w:t xml:space="preserve">Elfogadott érték esetén a kosárba rakás gombra kattintva összegyűjtjük a </w:t>
      </w:r>
      <w:proofErr w:type="spellStart"/>
      <w:r w:rsidRPr="00C76239">
        <w:rPr>
          <w:b/>
          <w:bCs/>
        </w:rPr>
        <w:t>termékID</w:t>
      </w:r>
      <w:proofErr w:type="spellEnd"/>
      <w:r>
        <w:t xml:space="preserve">-t és a mennyiséget és a </w:t>
      </w:r>
      <w:proofErr w:type="spellStart"/>
      <w:r w:rsidRPr="00E02101">
        <w:rPr>
          <w:b/>
          <w:bCs/>
        </w:rPr>
        <w:t>KosarKuldes</w:t>
      </w:r>
      <w:proofErr w:type="spellEnd"/>
      <w:r>
        <w:t xml:space="preserve"> végpontot meghívjuk. Hiba esetén tájékoztatjuk a felhasználót. Ha nem bejelentkezett felhasználó próbálja kosárba rakni a terméket, akkor az </w:t>
      </w:r>
      <w:proofErr w:type="spellStart"/>
      <w:r w:rsidRPr="00E02101">
        <w:rPr>
          <w:b/>
          <w:bCs/>
          <w:lang w:eastAsia="hu-HU"/>
        </w:rPr>
        <w:t>authenticationMiddleware</w:t>
      </w:r>
      <w:proofErr w:type="spellEnd"/>
      <w:r>
        <w:rPr>
          <w:b/>
          <w:bCs/>
          <w:lang w:eastAsia="hu-HU"/>
        </w:rPr>
        <w:t xml:space="preserve"> </w:t>
      </w:r>
      <w:r>
        <w:rPr>
          <w:lang w:eastAsia="hu-HU"/>
        </w:rPr>
        <w:t>automatikusan továbbítja a bejelentkezéshez.</w:t>
      </w:r>
    </w:p>
    <w:p w14:paraId="70F1ED0C" w14:textId="55423D4A" w:rsidR="00E02101" w:rsidRDefault="00E02101" w:rsidP="00E02101">
      <w:pPr>
        <w:pStyle w:val="Doksimainszoveg"/>
      </w:pPr>
      <w:r w:rsidRPr="00E02101">
        <w:lastRenderedPageBreak/>
        <w:drawing>
          <wp:inline distT="0" distB="0" distL="0" distR="0" wp14:anchorId="69362F73" wp14:editId="5EC73A5F">
            <wp:extent cx="5201376" cy="3505689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1F04" w14:textId="523BD348" w:rsidR="00E02101" w:rsidRPr="00C76239" w:rsidRDefault="00E02101" w:rsidP="00E02101">
      <w:pPr>
        <w:pStyle w:val="Doksimainszoveg"/>
        <w:numPr>
          <w:ilvl w:val="0"/>
          <w:numId w:val="5"/>
        </w:numPr>
        <w:rPr>
          <w:b/>
          <w:bCs/>
        </w:rPr>
      </w:pPr>
      <w:proofErr w:type="spellStart"/>
      <w:r w:rsidRPr="00C76239">
        <w:rPr>
          <w:b/>
          <w:bCs/>
        </w:rPr>
        <w:t>KosarKuldes</w:t>
      </w:r>
      <w:proofErr w:type="spellEnd"/>
      <w:r w:rsidRPr="00C76239">
        <w:rPr>
          <w:b/>
          <w:bCs/>
        </w:rPr>
        <w:t xml:space="preserve"> végpont</w:t>
      </w:r>
    </w:p>
    <w:p w14:paraId="1F89B57D" w14:textId="09B862EF" w:rsidR="00E02101" w:rsidRDefault="00E02101" w:rsidP="00E02101">
      <w:pPr>
        <w:pStyle w:val="Doksimainszoveg"/>
        <w:ind w:left="360"/>
      </w:pPr>
      <w:r>
        <w:t xml:space="preserve">A végpont két oldalt szolgál ki, a </w:t>
      </w:r>
      <w:r w:rsidRPr="00C76239">
        <w:rPr>
          <w:b/>
          <w:bCs/>
        </w:rPr>
        <w:t>Termékoldalt</w:t>
      </w:r>
      <w:r>
        <w:t xml:space="preserve"> és a </w:t>
      </w:r>
      <w:r w:rsidRPr="00C76239">
        <w:rPr>
          <w:b/>
          <w:bCs/>
        </w:rPr>
        <w:t>Webshopot</w:t>
      </w:r>
      <w:r>
        <w:t>.</w:t>
      </w:r>
    </w:p>
    <w:p w14:paraId="0F2A44C0" w14:textId="16CDC006" w:rsidR="00E02101" w:rsidRDefault="00E02101" w:rsidP="00E02101">
      <w:pPr>
        <w:pStyle w:val="Doksimainszoveg"/>
        <w:ind w:left="360"/>
      </w:pPr>
      <w:r>
        <w:t xml:space="preserve">Először kinyerjük a bodyban küldött adatokat, és a </w:t>
      </w:r>
      <w:proofErr w:type="spellStart"/>
      <w:r w:rsidRPr="00C76239">
        <w:rPr>
          <w:b/>
          <w:bCs/>
        </w:rPr>
        <w:t>JSONwebtokenként</w:t>
      </w:r>
      <w:proofErr w:type="spellEnd"/>
      <w:r>
        <w:t xml:space="preserve"> eltárolt </w:t>
      </w:r>
      <w:proofErr w:type="spellStart"/>
      <w:r w:rsidRPr="00C76239">
        <w:rPr>
          <w:b/>
          <w:bCs/>
        </w:rPr>
        <w:t>felhasználóID</w:t>
      </w:r>
      <w:proofErr w:type="spellEnd"/>
      <w:r>
        <w:t>-t.  Lekérjük az adott termék árát, és raktárkészletét</w:t>
      </w:r>
      <w:r w:rsidR="00C76239">
        <w:t>, majd azt, hogy létezik-e már rekord erre a termékben a felhasználó kosarában. Majd ellenőrizzük, hogy a rendelni kívánt mennyiség rendben van-e, nem e negatív szám, vagy nem e több mint a raktárkészlet.</w:t>
      </w:r>
    </w:p>
    <w:p w14:paraId="05B02A53" w14:textId="3A73B4AE" w:rsidR="00C76239" w:rsidRDefault="00C76239" w:rsidP="00C76239">
      <w:pPr>
        <w:pStyle w:val="Doksimainszoveg"/>
      </w:pPr>
      <w:r w:rsidRPr="00C76239">
        <w:drawing>
          <wp:inline distT="0" distB="0" distL="0" distR="0" wp14:anchorId="17B7964E" wp14:editId="24550A4E">
            <wp:extent cx="6154422" cy="259080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7953" cy="2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AD33" w14:textId="7232FDD2" w:rsidR="00C76239" w:rsidRDefault="00C76239" w:rsidP="00C76239">
      <w:pPr>
        <w:pStyle w:val="Doksimainszoveg"/>
        <w:ind w:left="240"/>
      </w:pPr>
      <w:r>
        <w:lastRenderedPageBreak/>
        <w:t xml:space="preserve">Ha minden rendben ellenőrizzük, hogy </w:t>
      </w:r>
      <w:r w:rsidR="008261B8">
        <w:t>léteik-e</w:t>
      </w:r>
      <w:r>
        <w:t xml:space="preserve"> ez a termék a kosárban, ha nem akkor      beszúrjuk azt az adatbázis </w:t>
      </w:r>
      <w:r w:rsidRPr="00C76239">
        <w:rPr>
          <w:b/>
          <w:bCs/>
        </w:rPr>
        <w:t>kosártermék</w:t>
      </w:r>
      <w:r>
        <w:rPr>
          <w:b/>
          <w:bCs/>
        </w:rPr>
        <w:t xml:space="preserve"> </w:t>
      </w:r>
      <w:r>
        <w:t>táblájába a szükséges elemek megadásával. és visszaadjuk a frontendnek a hozzáadott rekordok számát</w:t>
      </w:r>
    </w:p>
    <w:p w14:paraId="47AC19A6" w14:textId="106C76AD" w:rsidR="00C76239" w:rsidRDefault="00C76239" w:rsidP="00C76239">
      <w:pPr>
        <w:pStyle w:val="Doksimainszoveg"/>
        <w:ind w:left="240"/>
      </w:pPr>
      <w:r w:rsidRPr="00C76239">
        <w:drawing>
          <wp:inline distT="0" distB="0" distL="0" distR="0" wp14:anchorId="63EB9A88" wp14:editId="3EA4A609">
            <wp:extent cx="5760720" cy="179070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AC41E0" w14:textId="36DDF023" w:rsidR="00C76239" w:rsidRDefault="00C76239" w:rsidP="00C76239">
      <w:pPr>
        <w:pStyle w:val="Doksimainszoveg"/>
        <w:ind w:left="240"/>
      </w:pPr>
      <w:r>
        <w:t xml:space="preserve">Ha létezik a termék akkor </w:t>
      </w:r>
      <w:r w:rsidRPr="00C76239">
        <w:rPr>
          <w:b/>
          <w:bCs/>
        </w:rPr>
        <w:t>UPDATE</w:t>
      </w:r>
      <w:r>
        <w:t xml:space="preserve"> segítségével növeljük a </w:t>
      </w:r>
      <w:r w:rsidRPr="00C76239">
        <w:rPr>
          <w:b/>
          <w:bCs/>
        </w:rPr>
        <w:t>Darabszam</w:t>
      </w:r>
      <w:r>
        <w:t>-ot a megadott sorban.</w:t>
      </w:r>
    </w:p>
    <w:p w14:paraId="1DD60B59" w14:textId="679C4557" w:rsidR="00C76239" w:rsidRPr="00C76239" w:rsidRDefault="00C76239" w:rsidP="00C76239">
      <w:pPr>
        <w:pStyle w:val="Doksimainszoveg"/>
        <w:ind w:left="240"/>
      </w:pPr>
      <w:r w:rsidRPr="00C76239">
        <w:drawing>
          <wp:inline distT="0" distB="0" distL="0" distR="0" wp14:anchorId="711D0D3F" wp14:editId="7DB10EB6">
            <wp:extent cx="5760720" cy="962660"/>
            <wp:effectExtent l="0" t="0" r="0" b="88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E96A" w14:textId="77777777" w:rsidR="00C76239" w:rsidRPr="00E02101" w:rsidRDefault="00C76239" w:rsidP="00C76239">
      <w:pPr>
        <w:pStyle w:val="Doksimainszoveg"/>
      </w:pPr>
    </w:p>
    <w:sectPr w:rsidR="00C76239" w:rsidRPr="00E02101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B3D4C" w14:textId="77777777" w:rsidR="00310631" w:rsidRDefault="00310631" w:rsidP="004073BB">
      <w:pPr>
        <w:spacing w:after="0" w:line="240" w:lineRule="auto"/>
      </w:pPr>
      <w:r>
        <w:separator/>
      </w:r>
    </w:p>
  </w:endnote>
  <w:endnote w:type="continuationSeparator" w:id="0">
    <w:p w14:paraId="635CCFB2" w14:textId="77777777" w:rsidR="00310631" w:rsidRDefault="00310631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3F8C52CB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750FE8" wp14:editId="4AF03456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84ADEC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550FCDB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011F80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DA766" w14:textId="77777777" w:rsidR="00310631" w:rsidRDefault="00310631" w:rsidP="004073BB">
      <w:pPr>
        <w:spacing w:after="0" w:line="240" w:lineRule="auto"/>
      </w:pPr>
      <w:r>
        <w:separator/>
      </w:r>
    </w:p>
  </w:footnote>
  <w:footnote w:type="continuationSeparator" w:id="0">
    <w:p w14:paraId="434CCD95" w14:textId="77777777" w:rsidR="00310631" w:rsidRDefault="00310631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C1F68" w14:textId="77777777" w:rsidR="004073BB" w:rsidRDefault="00847F16">
    <w:pPr>
      <w:pStyle w:val="lfej"/>
    </w:pPr>
    <w:r>
      <w:t>Pohárnyi – dokumentáció</w:t>
    </w:r>
  </w:p>
  <w:p w14:paraId="1C3DB133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4E544504"/>
    <w:multiLevelType w:val="hybridMultilevel"/>
    <w:tmpl w:val="BA607A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D2DE2"/>
    <w:multiLevelType w:val="hybridMultilevel"/>
    <w:tmpl w:val="6B1ECE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5"/>
  </w:num>
  <w:num w:numId="3" w16cid:durableId="1360810686">
    <w:abstractNumId w:val="1"/>
  </w:num>
  <w:num w:numId="4" w16cid:durableId="138349478">
    <w:abstractNumId w:val="0"/>
  </w:num>
  <w:num w:numId="5" w16cid:durableId="1224875098">
    <w:abstractNumId w:val="4"/>
  </w:num>
  <w:num w:numId="6" w16cid:durableId="1823279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21"/>
    <w:rsid w:val="00032D7D"/>
    <w:rsid w:val="00066A21"/>
    <w:rsid w:val="000E1E2E"/>
    <w:rsid w:val="001813FA"/>
    <w:rsid w:val="001C084F"/>
    <w:rsid w:val="001E425A"/>
    <w:rsid w:val="001F5843"/>
    <w:rsid w:val="0023743B"/>
    <w:rsid w:val="002F7330"/>
    <w:rsid w:val="00310631"/>
    <w:rsid w:val="004073BB"/>
    <w:rsid w:val="005D0E2D"/>
    <w:rsid w:val="00670934"/>
    <w:rsid w:val="006B7206"/>
    <w:rsid w:val="00735153"/>
    <w:rsid w:val="008261B8"/>
    <w:rsid w:val="00843E4B"/>
    <w:rsid w:val="00847F16"/>
    <w:rsid w:val="0087580B"/>
    <w:rsid w:val="00895B50"/>
    <w:rsid w:val="00955AAE"/>
    <w:rsid w:val="00C76239"/>
    <w:rsid w:val="00CB59BD"/>
    <w:rsid w:val="00CF5D65"/>
    <w:rsid w:val="00D416BC"/>
    <w:rsid w:val="00D949E7"/>
    <w:rsid w:val="00D95742"/>
    <w:rsid w:val="00D977D8"/>
    <w:rsid w:val="00DD5E3C"/>
    <w:rsid w:val="00E02101"/>
    <w:rsid w:val="00E2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5D49D3"/>
  <w15:chartTrackingRefBased/>
  <w15:docId w15:val="{15554897-B767-4F32-A77F-D02FA57B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187</TotalTime>
  <Pages>7</Pages>
  <Words>579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12</cp:revision>
  <dcterms:created xsi:type="dcterms:W3CDTF">2026-05-01T09:30:00Z</dcterms:created>
  <dcterms:modified xsi:type="dcterms:W3CDTF">2026-05-01T12:37:00Z</dcterms:modified>
</cp:coreProperties>
</file>