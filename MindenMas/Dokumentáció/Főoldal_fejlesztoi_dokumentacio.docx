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53B01" w14:textId="6572C624" w:rsidR="00670934" w:rsidRDefault="00D949E7" w:rsidP="00D949E7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949E7">
        <w:rPr>
          <w:rFonts w:ascii="Times New Roman" w:hAnsi="Times New Roman" w:cs="Times New Roman"/>
          <w:b/>
          <w:bCs/>
          <w:sz w:val="48"/>
          <w:szCs w:val="48"/>
        </w:rPr>
        <w:t>?</w:t>
      </w:r>
      <w:r w:rsidR="00D977D8">
        <w:rPr>
          <w:rFonts w:ascii="Times New Roman" w:hAnsi="Times New Roman" w:cs="Times New Roman"/>
          <w:b/>
          <w:bCs/>
          <w:sz w:val="48"/>
          <w:szCs w:val="48"/>
        </w:rPr>
        <w:t>.</w:t>
      </w:r>
      <w:proofErr w:type="gramStart"/>
      <w:r w:rsidR="001B46F1">
        <w:rPr>
          <w:rFonts w:ascii="Times New Roman" w:hAnsi="Times New Roman" w:cs="Times New Roman"/>
          <w:b/>
          <w:bCs/>
          <w:sz w:val="48"/>
          <w:szCs w:val="48"/>
        </w:rPr>
        <w:t>3</w:t>
      </w:r>
      <w:r w:rsidR="00843E4B">
        <w:rPr>
          <w:rFonts w:ascii="Times New Roman" w:hAnsi="Times New Roman" w:cs="Times New Roman"/>
          <w:b/>
          <w:bCs/>
          <w:sz w:val="48"/>
          <w:szCs w:val="48"/>
        </w:rPr>
        <w:t xml:space="preserve">  </w:t>
      </w:r>
      <w:r w:rsidRPr="00D949E7">
        <w:rPr>
          <w:rFonts w:ascii="Times New Roman" w:hAnsi="Times New Roman" w:cs="Times New Roman"/>
          <w:b/>
          <w:bCs/>
          <w:sz w:val="48"/>
          <w:szCs w:val="48"/>
        </w:rPr>
        <w:t>Főoldal</w:t>
      </w:r>
      <w:proofErr w:type="gramEnd"/>
    </w:p>
    <w:p w14:paraId="44BA34BF" w14:textId="7D5F146C" w:rsidR="001B46F1" w:rsidRDefault="001B46F1" w:rsidP="001B46F1">
      <w:pPr>
        <w:pStyle w:val="Doksialcimsor"/>
      </w:pPr>
      <w:r>
        <w:t>3.1 A Főoldal célja</w:t>
      </w:r>
    </w:p>
    <w:p w14:paraId="55DEEF86" w14:textId="23E0BFDB" w:rsidR="001B46F1" w:rsidRDefault="001B46F1" w:rsidP="001B46F1">
      <w:pPr>
        <w:pStyle w:val="Doksimainszoveg"/>
      </w:pPr>
      <w:r>
        <w:t xml:space="preserve">Az funkciók megismertetése, egy központi” menü-oldal” létrehozása, ahonnan bármelyik funkciót el lehet érni. Tartalmazza a </w:t>
      </w:r>
      <w:proofErr w:type="spellStart"/>
      <w:r>
        <w:t>Navbart</w:t>
      </w:r>
      <w:proofErr w:type="spellEnd"/>
      <w:r>
        <w:t xml:space="preserve"> és a </w:t>
      </w:r>
      <w:proofErr w:type="spellStart"/>
      <w:r>
        <w:t>footert</w:t>
      </w:r>
      <w:proofErr w:type="spellEnd"/>
      <w:r>
        <w:t>.</w:t>
      </w:r>
    </w:p>
    <w:p w14:paraId="07FCC785" w14:textId="3FE69EE0" w:rsidR="001B46F1" w:rsidRPr="001B46F1" w:rsidRDefault="001B46F1" w:rsidP="001B46F1">
      <w:pPr>
        <w:pStyle w:val="Doksialcimsor"/>
      </w:pPr>
      <w:r>
        <w:t>3.2 Az oldal főbb metódusai</w:t>
      </w:r>
    </w:p>
    <w:p w14:paraId="42E24485" w14:textId="15270051" w:rsidR="00D949E7" w:rsidRDefault="001B46F1" w:rsidP="001B46F1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Legnépszerűbb koktél:</w:t>
      </w:r>
    </w:p>
    <w:p w14:paraId="09BAAC0B" w14:textId="73E4FF6D" w:rsidR="001B46F1" w:rsidRDefault="001B46F1" w:rsidP="001B46F1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2DF6C1" wp14:editId="3ECFC095">
                <wp:simplePos x="0" y="0"/>
                <wp:positionH relativeFrom="column">
                  <wp:posOffset>0</wp:posOffset>
                </wp:positionH>
                <wp:positionV relativeFrom="paragraph">
                  <wp:posOffset>3165475</wp:posOffset>
                </wp:positionV>
                <wp:extent cx="5760720" cy="635"/>
                <wp:effectExtent l="0" t="0" r="0" b="0"/>
                <wp:wrapTopAndBottom/>
                <wp:docPr id="6" name="Szövegdoboz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ADA0D1" w14:textId="01F9017C" w:rsidR="001B46F1" w:rsidRPr="00095C7E" w:rsidRDefault="001B46F1" w:rsidP="001B46F1">
                            <w:pPr>
                              <w:pStyle w:val="Kpalrs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96191B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t xml:space="preserve">. ábra - Népszerű koktélok </w:t>
                            </w:r>
                            <w:proofErr w:type="spellStart"/>
                            <w:r>
                              <w:t>api</w:t>
                            </w:r>
                            <w:proofErr w:type="spellEnd"/>
                            <w:r>
                              <w:t xml:space="preserve"> lekérése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2DF6C1" id="_x0000_t202" coordsize="21600,21600" o:spt="202" path="m,l,21600r21600,l21600,xe">
                <v:stroke joinstyle="miter"/>
                <v:path gradientshapeok="t" o:connecttype="rect"/>
              </v:shapetype>
              <v:shape id="Szövegdoboz 6" o:spid="_x0000_s1026" type="#_x0000_t202" style="position:absolute;left:0;text-align:left;margin-left:0;margin-top:249.25pt;width:453.6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" stroked="f">
                <v:textbox style="mso-fit-shape-to-text:t" inset="0,0,0,0">
                  <w:txbxContent>
                    <w:p w14:paraId="3AADA0D1" w14:textId="01F9017C" w:rsidR="001B46F1" w:rsidRPr="00095C7E" w:rsidRDefault="001B46F1" w:rsidP="001B46F1">
                      <w:pPr>
                        <w:pStyle w:val="Kpalrs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instrText xml:space="preserve"> SEQ ábra \* ARABIC </w:instrTex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separate"/>
                      </w:r>
                      <w:r w:rsidR="0096191B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fldChar w:fldCharType="end"/>
                      </w:r>
                      <w:r>
                        <w:t xml:space="preserve">. ábra - Népszerű koktélok </w:t>
                      </w:r>
                      <w:proofErr w:type="spellStart"/>
                      <w:r>
                        <w:t>api</w:t>
                      </w:r>
                      <w:proofErr w:type="spellEnd"/>
                      <w:r>
                        <w:t xml:space="preserve"> lekérése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B46F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2177DA7" wp14:editId="779BE460">
            <wp:simplePos x="0" y="0"/>
            <wp:positionH relativeFrom="margin">
              <wp:align>right</wp:align>
            </wp:positionH>
            <wp:positionV relativeFrom="paragraph">
              <wp:posOffset>772795</wp:posOffset>
            </wp:positionV>
            <wp:extent cx="5760720" cy="2335530"/>
            <wp:effectExtent l="0" t="0" r="0" b="762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Az oldalon megjelenítünk öt koktélt, melyeket az adatbázisból, a népszerűségük alapján rendezve kérünk le</w:t>
      </w:r>
      <w:r w:rsidR="0096191B">
        <w:rPr>
          <w:rFonts w:ascii="Times New Roman" w:hAnsi="Times New Roman" w:cs="Times New Roman"/>
          <w:sz w:val="24"/>
          <w:szCs w:val="24"/>
        </w:rPr>
        <w:t>, és külön</w:t>
      </w:r>
      <w:r>
        <w:rPr>
          <w:rFonts w:ascii="Times New Roman" w:hAnsi="Times New Roman" w:cs="Times New Roman"/>
          <w:sz w:val="24"/>
          <w:szCs w:val="24"/>
        </w:rPr>
        <w:t>. Majd</w:t>
      </w:r>
      <w:r w:rsidR="0096191B">
        <w:rPr>
          <w:rFonts w:ascii="Times New Roman" w:hAnsi="Times New Roman" w:cs="Times New Roman"/>
          <w:sz w:val="24"/>
          <w:szCs w:val="24"/>
        </w:rPr>
        <w:t xml:space="preserve"> a frontend-en</w:t>
      </w:r>
      <w:r>
        <w:rPr>
          <w:rFonts w:ascii="Times New Roman" w:hAnsi="Times New Roman" w:cs="Times New Roman"/>
          <w:sz w:val="24"/>
          <w:szCs w:val="24"/>
        </w:rPr>
        <w:t xml:space="preserve"> egy egyszerű kártyában jelenítjük meg őket, melyek kattintás esetén továbbítják a választott koktél oldalára.</w:t>
      </w:r>
    </w:p>
    <w:p w14:paraId="12D5054C" w14:textId="3D43AA21" w:rsidR="001B46F1" w:rsidRDefault="001B46F1" w:rsidP="001B46F1">
      <w:pPr>
        <w:pStyle w:val="Listaszerbekezd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E6414" w14:textId="7225E886" w:rsidR="001B46F1" w:rsidRDefault="0096191B" w:rsidP="0096191B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Továbbítások:</w:t>
      </w:r>
    </w:p>
    <w:p w14:paraId="46B35377" w14:textId="08D3A2D5" w:rsidR="0096191B" w:rsidRDefault="0096191B" w:rsidP="0096191B">
      <w:pPr>
        <w:pStyle w:val="Doksimainszoveg"/>
        <w:ind w:left="708"/>
      </w:pPr>
      <w:r>
        <w:t xml:space="preserve">Az oldalon felsorolt funkciók mindegyike rendelkezik egy kattintható elemmel, mely kattintás esetén a </w:t>
      </w:r>
      <w:proofErr w:type="spellStart"/>
      <w:proofErr w:type="gramStart"/>
      <w:r>
        <w:rPr>
          <w:b/>
          <w:bCs/>
        </w:rPr>
        <w:t>window.location</w:t>
      </w:r>
      <w:proofErr w:type="gramEnd"/>
      <w:r>
        <w:rPr>
          <w:b/>
          <w:bCs/>
        </w:rPr>
        <w:t>.href</w:t>
      </w:r>
      <w:proofErr w:type="spellEnd"/>
      <w:r>
        <w:t xml:space="preserve"> </w:t>
      </w:r>
      <w:r w:rsidR="001844A4">
        <w:t xml:space="preserve">JavaScript </w:t>
      </w:r>
      <w:r>
        <w:t>script segítségével a megfelelő helyre továbbítja.</w:t>
      </w:r>
    </w:p>
    <w:p w14:paraId="36C8254C" w14:textId="3051A1A7" w:rsidR="0096191B" w:rsidRDefault="0096191B" w:rsidP="0096191B">
      <w:pPr>
        <w:pStyle w:val="Doksimainszoveg"/>
      </w:pPr>
      <w:r w:rsidRPr="0096191B">
        <w:drawing>
          <wp:inline distT="0" distB="0" distL="0" distR="0" wp14:anchorId="6C7BBA4C" wp14:editId="61A6E0C1">
            <wp:extent cx="3305636" cy="581106"/>
            <wp:effectExtent l="0" t="0" r="9525" b="952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BCCD" w14:textId="52750741" w:rsidR="0096191B" w:rsidRPr="0096191B" w:rsidRDefault="0096191B" w:rsidP="0096191B">
      <w:pPr>
        <w:pStyle w:val="Kpalrs"/>
        <w:jc w:val="both"/>
      </w:pPr>
      <w:fldSimple w:instr=" SEQ ábra \* ARABIC ">
        <w:r>
          <w:rPr>
            <w:noProof/>
          </w:rPr>
          <w:t>2</w:t>
        </w:r>
      </w:fldSimple>
      <w:r>
        <w:t>. ábra - Példa a továbbítás metódusára</w:t>
      </w:r>
    </w:p>
    <w:sectPr w:rsidR="0096191B" w:rsidRPr="0096191B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942B3" w14:textId="77777777" w:rsidR="00041E17" w:rsidRDefault="00041E17" w:rsidP="004073BB">
      <w:pPr>
        <w:spacing w:after="0" w:line="240" w:lineRule="auto"/>
      </w:pPr>
      <w:r>
        <w:separator/>
      </w:r>
    </w:p>
  </w:endnote>
  <w:endnote w:type="continuationSeparator" w:id="0">
    <w:p w14:paraId="1296F362" w14:textId="77777777" w:rsidR="00041E17" w:rsidRDefault="00041E17" w:rsidP="00407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1637381"/>
      <w:docPartObj>
        <w:docPartGallery w:val="Page Numbers (Bottom of Page)"/>
        <w:docPartUnique/>
      </w:docPartObj>
    </w:sdtPr>
    <w:sdtContent>
      <w:p w14:paraId="7494CACD" w14:textId="77777777" w:rsidR="004073BB" w:rsidRDefault="004073BB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0A6E88F2" wp14:editId="4D8865AF">
                  <wp:extent cx="5467350" cy="45085"/>
                  <wp:effectExtent l="9525" t="9525" r="0" b="2540"/>
                  <wp:docPr id="4" name="Folyamatábra: Döntés 4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50DFD43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4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0B350207" w14:textId="77777777" w:rsidR="004073BB" w:rsidRDefault="004073BB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9B7B39" w14:textId="77777777" w:rsidR="004073BB" w:rsidRDefault="004073B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A7E58" w14:textId="77777777" w:rsidR="00041E17" w:rsidRDefault="00041E17" w:rsidP="004073BB">
      <w:pPr>
        <w:spacing w:after="0" w:line="240" w:lineRule="auto"/>
      </w:pPr>
      <w:r>
        <w:separator/>
      </w:r>
    </w:p>
  </w:footnote>
  <w:footnote w:type="continuationSeparator" w:id="0">
    <w:p w14:paraId="79DA9CF4" w14:textId="77777777" w:rsidR="00041E17" w:rsidRDefault="00041E17" w:rsidP="00407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D5FF1" w14:textId="77777777" w:rsidR="004073BB" w:rsidRDefault="00847F16">
    <w:pPr>
      <w:pStyle w:val="lfej"/>
    </w:pPr>
    <w:r>
      <w:t>Pohárnyi – dokumentáció</w:t>
    </w:r>
  </w:p>
  <w:p w14:paraId="7A768720" w14:textId="77777777" w:rsidR="00847F16" w:rsidRDefault="00847F1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D250A"/>
    <w:multiLevelType w:val="hybridMultilevel"/>
    <w:tmpl w:val="3B0EE6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92A02"/>
    <w:multiLevelType w:val="hybridMultilevel"/>
    <w:tmpl w:val="7ED67A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31C10"/>
    <w:multiLevelType w:val="hybridMultilevel"/>
    <w:tmpl w:val="9E76990A"/>
    <w:lvl w:ilvl="0" w:tplc="040E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" w15:restartNumberingAfterBreak="0">
    <w:nsid w:val="4B4E3503"/>
    <w:multiLevelType w:val="hybridMultilevel"/>
    <w:tmpl w:val="B9C8D6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7E3646"/>
    <w:multiLevelType w:val="hybridMultilevel"/>
    <w:tmpl w:val="9E78ED4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BA49E9"/>
    <w:multiLevelType w:val="hybridMultilevel"/>
    <w:tmpl w:val="59022C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839077">
    <w:abstractNumId w:val="2"/>
  </w:num>
  <w:num w:numId="2" w16cid:durableId="223685210">
    <w:abstractNumId w:val="5"/>
  </w:num>
  <w:num w:numId="3" w16cid:durableId="1360810686">
    <w:abstractNumId w:val="1"/>
  </w:num>
  <w:num w:numId="4" w16cid:durableId="138349478">
    <w:abstractNumId w:val="0"/>
  </w:num>
  <w:num w:numId="5" w16cid:durableId="1671104050">
    <w:abstractNumId w:val="4"/>
  </w:num>
  <w:num w:numId="6" w16cid:durableId="1643272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6F1"/>
    <w:rsid w:val="00041E17"/>
    <w:rsid w:val="001844A4"/>
    <w:rsid w:val="001B46F1"/>
    <w:rsid w:val="001E425A"/>
    <w:rsid w:val="002F7330"/>
    <w:rsid w:val="004073BB"/>
    <w:rsid w:val="005D0E2D"/>
    <w:rsid w:val="00670934"/>
    <w:rsid w:val="00843E4B"/>
    <w:rsid w:val="00847F16"/>
    <w:rsid w:val="0087580B"/>
    <w:rsid w:val="00895B50"/>
    <w:rsid w:val="0096191B"/>
    <w:rsid w:val="00D949E7"/>
    <w:rsid w:val="00D95742"/>
    <w:rsid w:val="00D9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0B0535"/>
  <w15:chartTrackingRefBased/>
  <w15:docId w15:val="{18DEFF62-617E-4D7B-B606-90DA68D40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949E7"/>
    <w:pPr>
      <w:ind w:left="720"/>
      <w:contextualSpacing/>
    </w:pPr>
  </w:style>
  <w:style w:type="paragraph" w:customStyle="1" w:styleId="Doksialcimsor">
    <w:name w:val="Doksi alcimsor"/>
    <w:basedOn w:val="Norml"/>
    <w:qFormat/>
    <w:rsid w:val="001E425A"/>
    <w:pPr>
      <w:spacing w:line="360" w:lineRule="auto"/>
    </w:pPr>
    <w:rPr>
      <w:rFonts w:ascii="Times New Roman" w:hAnsi="Times New Roman" w:cs="Times New Roman"/>
      <w:b/>
      <w:bCs/>
      <w:sz w:val="32"/>
      <w:szCs w:val="32"/>
    </w:rPr>
  </w:style>
  <w:style w:type="paragraph" w:customStyle="1" w:styleId="Doksimainszoveg">
    <w:name w:val="Doksi mainszoveg"/>
    <w:basedOn w:val="Norml"/>
    <w:qFormat/>
    <w:rsid w:val="001E425A"/>
    <w:pPr>
      <w:spacing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lfej">
    <w:name w:val="header"/>
    <w:basedOn w:val="Norml"/>
    <w:link w:val="lfejChar"/>
    <w:uiPriority w:val="99"/>
    <w:unhideWhenUsed/>
    <w:rsid w:val="00407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73BB"/>
  </w:style>
  <w:style w:type="paragraph" w:styleId="llb">
    <w:name w:val="footer"/>
    <w:basedOn w:val="Norml"/>
    <w:link w:val="llbChar"/>
    <w:uiPriority w:val="99"/>
    <w:unhideWhenUsed/>
    <w:rsid w:val="00407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73BB"/>
  </w:style>
  <w:style w:type="paragraph" w:customStyle="1" w:styleId="DoksiMain">
    <w:name w:val="DoksiMain"/>
    <w:basedOn w:val="Doksimainszoveg"/>
    <w:qFormat/>
    <w:rsid w:val="00895B50"/>
  </w:style>
  <w:style w:type="paragraph" w:customStyle="1" w:styleId="DoksiAlcim">
    <w:name w:val="DoksiAlcim"/>
    <w:basedOn w:val="Doksialcimsor"/>
    <w:qFormat/>
    <w:rsid w:val="00895B50"/>
  </w:style>
  <w:style w:type="paragraph" w:styleId="Kpalrs">
    <w:name w:val="caption"/>
    <w:basedOn w:val="Norml"/>
    <w:next w:val="Norml"/>
    <w:uiPriority w:val="35"/>
    <w:unhideWhenUsed/>
    <w:qFormat/>
    <w:rsid w:val="001B46F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2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1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vics\Documents\Egy&#233;ni%20Office-sablonok\F&#337;oldal-felhasznaloi_dokumentacio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Főoldal-felhasznaloi_dokumentacio</Template>
  <TotalTime>25</TotalTime>
  <Pages>1</Pages>
  <Words>93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Kavics</dc:creator>
  <cp:keywords/>
  <dc:description/>
  <cp:lastModifiedBy>Dávid Sziklai</cp:lastModifiedBy>
  <cp:revision>1</cp:revision>
  <dcterms:created xsi:type="dcterms:W3CDTF">2026-05-01T07:18:00Z</dcterms:created>
  <dcterms:modified xsi:type="dcterms:W3CDTF">2026-05-01T07:43:00Z</dcterms:modified>
</cp:coreProperties>
</file>