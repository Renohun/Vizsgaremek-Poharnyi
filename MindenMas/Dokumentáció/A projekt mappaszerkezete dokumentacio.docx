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2A4E" w14:textId="7BF2AAA7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CC3B63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CC3B63">
        <w:rPr>
          <w:rFonts w:ascii="Times New Roman" w:hAnsi="Times New Roman" w:cs="Times New Roman"/>
          <w:b/>
          <w:bCs/>
          <w:sz w:val="48"/>
          <w:szCs w:val="48"/>
        </w:rPr>
        <w:t>A projekt mappaszerkezete</w:t>
      </w:r>
    </w:p>
    <w:p w14:paraId="6B39ACC6" w14:textId="7D570E4C" w:rsidR="00CC3B63" w:rsidRDefault="00A66F71" w:rsidP="00CC3B63">
      <w:pPr>
        <w:pStyle w:val="Doksialcimsor"/>
      </w:pPr>
      <w:r>
        <w:t xml:space="preserve">?.1 Mappaszerkezet </w:t>
      </w:r>
      <w:r w:rsidR="00F972DD">
        <w:t>kialakítása:</w:t>
      </w:r>
    </w:p>
    <w:p w14:paraId="10CD41E0" w14:textId="4FBEC8A8" w:rsidR="00F972DD" w:rsidRDefault="00F972DD" w:rsidP="00CC3B63">
      <w:pPr>
        <w:pStyle w:val="Doksimainszoveg"/>
        <w:numPr>
          <w:ilvl w:val="0"/>
          <w:numId w:val="5"/>
        </w:numPr>
      </w:pPr>
      <w:r>
        <w:rPr>
          <w:b/>
          <w:bCs/>
        </w:rPr>
        <w:t>?.1.</w:t>
      </w:r>
      <w:r>
        <w:rPr>
          <w:b/>
          <w:bCs/>
        </w:rPr>
        <w:t>1 Alapvető struktúra</w:t>
      </w:r>
    </w:p>
    <w:p w14:paraId="33052B54" w14:textId="0940D70E" w:rsidR="00F972DD" w:rsidRDefault="00F972DD" w:rsidP="00F972DD">
      <w:pPr>
        <w:pStyle w:val="Doksimainszoveg"/>
        <w:ind w:left="360"/>
      </w:pPr>
      <w:r>
        <w:t xml:space="preserve">A vizsga mappa alapvetően három fő részre van bontva, ezek mellett más, kevésbé fontos elemek is helyet kapnak, melyek főleg a Visual </w:t>
      </w:r>
      <w:proofErr w:type="spellStart"/>
      <w:r>
        <w:t>Studio</w:t>
      </w:r>
      <w:proofErr w:type="spellEnd"/>
      <w:r>
        <w:t xml:space="preserve"> működéséhez, illetve a </w:t>
      </w:r>
      <w:proofErr w:type="spellStart"/>
      <w:r>
        <w:t>github</w:t>
      </w:r>
      <w:proofErr w:type="spellEnd"/>
      <w:r>
        <w:t xml:space="preserve"> eléréséhez </w:t>
      </w:r>
      <w:proofErr w:type="spellStart"/>
      <w:r>
        <w:t>sükségesek</w:t>
      </w:r>
      <w:proofErr w:type="spellEnd"/>
      <w:r>
        <w:t>.</w:t>
      </w:r>
    </w:p>
    <w:p w14:paraId="303CF0A7" w14:textId="1723B867" w:rsidR="00F972DD" w:rsidRPr="00F972DD" w:rsidRDefault="00F972DD" w:rsidP="00F972DD">
      <w:pPr>
        <w:pStyle w:val="Doksimainszoveg"/>
        <w:numPr>
          <w:ilvl w:val="0"/>
          <w:numId w:val="5"/>
        </w:numPr>
      </w:pPr>
      <w:r>
        <w:rPr>
          <w:b/>
          <w:bCs/>
        </w:rPr>
        <w:t>?.1.2 A három fő mappa</w:t>
      </w:r>
    </w:p>
    <w:p w14:paraId="770B8A2F" w14:textId="390DA654" w:rsidR="00F972DD" w:rsidRPr="00CD7CB1" w:rsidRDefault="00CD7CB1" w:rsidP="00F972DD">
      <w:pPr>
        <w:pStyle w:val="Doksimainszoveg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?.1.2</w:t>
      </w:r>
      <w:r>
        <w:rPr>
          <w:b/>
          <w:bCs/>
        </w:rPr>
        <w:t>.1</w:t>
      </w:r>
      <w:r>
        <w:rPr>
          <w:b/>
          <w:bCs/>
        </w:rPr>
        <w:t xml:space="preserve"> </w:t>
      </w:r>
      <w:r w:rsidR="00F972DD" w:rsidRPr="00CD7CB1">
        <w:rPr>
          <w:b/>
          <w:bCs/>
        </w:rPr>
        <w:t>Backend</w:t>
      </w:r>
    </w:p>
    <w:p w14:paraId="745E6AFD" w14:textId="7BB3FD68" w:rsidR="00F972DD" w:rsidRDefault="00F972DD" w:rsidP="00F972DD">
      <w:pPr>
        <w:pStyle w:val="Doksimainszoveg"/>
        <w:ind w:left="1416"/>
      </w:pPr>
      <w:r>
        <w:t>Itt ta</w:t>
      </w:r>
      <w:r w:rsidR="00CD7CB1">
        <w:t xml:space="preserve">lálhatóak a szerver működéséhez szükséges fájlok, a </w:t>
      </w:r>
      <w:proofErr w:type="spellStart"/>
      <w:r w:rsidR="00CD7CB1">
        <w:t>node_modules</w:t>
      </w:r>
      <w:proofErr w:type="spellEnd"/>
      <w:r w:rsidR="00CD7CB1">
        <w:t xml:space="preserve"> mappa és az összes backend-folyamatot végző fájlok is.</w:t>
      </w:r>
    </w:p>
    <w:p w14:paraId="75B6B358" w14:textId="74CB405E" w:rsidR="00CD7CB1" w:rsidRDefault="00CD7CB1" w:rsidP="00F972DD">
      <w:pPr>
        <w:pStyle w:val="Doksimainszoveg"/>
        <w:ind w:left="1416"/>
      </w:pPr>
      <w:r>
        <w:t xml:space="preserve">Az </w:t>
      </w:r>
      <w:proofErr w:type="spellStart"/>
      <w:r w:rsidRPr="00CD7CB1">
        <w:rPr>
          <w:b/>
          <w:bCs/>
        </w:rPr>
        <w:t>api</w:t>
      </w:r>
      <w:proofErr w:type="spellEnd"/>
      <w:r>
        <w:t xml:space="preserve"> mappában az összes API végpontot tartalmazó fájl (api.js) illetve a </w:t>
      </w:r>
      <w:proofErr w:type="spellStart"/>
      <w:r>
        <w:t>middleware</w:t>
      </w:r>
      <w:proofErr w:type="spellEnd"/>
      <w:r>
        <w:t>-ek, és a unit-testek API végpontjait tartalmazó fájl (testing.js) található</w:t>
      </w:r>
    </w:p>
    <w:p w14:paraId="794180ED" w14:textId="7FF2365D" w:rsidR="00CD7CB1" w:rsidRDefault="00CD7CB1" w:rsidP="00F972DD">
      <w:pPr>
        <w:pStyle w:val="Doksimainszoveg"/>
        <w:ind w:left="1416"/>
      </w:pPr>
      <w:r>
        <w:t>Itt található az adatbázis kapcsolódást végző .</w:t>
      </w:r>
      <w:proofErr w:type="spellStart"/>
      <w:r>
        <w:t>js</w:t>
      </w:r>
      <w:proofErr w:type="spellEnd"/>
      <w:r>
        <w:t xml:space="preserve"> fájl, illetve a </w:t>
      </w:r>
      <w:proofErr w:type="spellStart"/>
      <w:r>
        <w:t>routinghoz</w:t>
      </w:r>
      <w:proofErr w:type="spellEnd"/>
      <w:r>
        <w:t xml:space="preserve"> szükséges server.js.</w:t>
      </w:r>
    </w:p>
    <w:p w14:paraId="02216FE0" w14:textId="531030B9" w:rsidR="00CD7CB1" w:rsidRDefault="00CD7CB1" w:rsidP="00CD7CB1">
      <w:pPr>
        <w:pStyle w:val="Doksimainszoveg"/>
      </w:pPr>
      <w:r>
        <w:t xml:space="preserve"> </w:t>
      </w:r>
      <w:r>
        <w:tab/>
      </w:r>
      <w:r>
        <w:tab/>
        <w:t xml:space="preserve">Itt tároljuk el a szerverre </w:t>
      </w:r>
      <w:proofErr w:type="spellStart"/>
      <w:r>
        <w:t>multerrel</w:t>
      </w:r>
      <w:proofErr w:type="spellEnd"/>
      <w:r>
        <w:t xml:space="preserve"> feltöltött fájlokat.</w:t>
      </w:r>
    </w:p>
    <w:p w14:paraId="0B54905F" w14:textId="1A023DD0" w:rsidR="00F972DD" w:rsidRDefault="00CD7CB1" w:rsidP="00F972DD">
      <w:pPr>
        <w:pStyle w:val="Doksimainszoveg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?.1.2.</w:t>
      </w:r>
      <w:r>
        <w:rPr>
          <w:b/>
          <w:bCs/>
        </w:rPr>
        <w:t xml:space="preserve">2 </w:t>
      </w:r>
      <w:r w:rsidR="00F972DD" w:rsidRPr="00CD7CB1">
        <w:rPr>
          <w:b/>
          <w:bCs/>
        </w:rPr>
        <w:t>Frontend</w:t>
      </w:r>
    </w:p>
    <w:p w14:paraId="78E09F3F" w14:textId="62C55D96" w:rsidR="00CD7CB1" w:rsidRPr="00CD7CB1" w:rsidRDefault="00CD7CB1" w:rsidP="00CD7CB1">
      <w:pPr>
        <w:pStyle w:val="Doksimainszoveg"/>
        <w:ind w:left="1440"/>
      </w:pPr>
      <w:r>
        <w:t xml:space="preserve">A Frontend mappában található meg az összes projektben szereplő weboldal, és ezeknek a fájljai. Illetve a tervezési fázisból visszamaradt </w:t>
      </w:r>
      <w:proofErr w:type="spellStart"/>
      <w:r>
        <w:t>template</w:t>
      </w:r>
      <w:proofErr w:type="spellEnd"/>
      <w:r>
        <w:t xml:space="preserve">-ek, tömörített mappa formájában. </w:t>
      </w:r>
    </w:p>
    <w:p w14:paraId="41A81B47" w14:textId="5132E41D" w:rsidR="00F972DD" w:rsidRDefault="00CD7CB1" w:rsidP="00F972DD">
      <w:pPr>
        <w:pStyle w:val="Doksimainszoveg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?.1.2.</w:t>
      </w:r>
      <w:r>
        <w:rPr>
          <w:b/>
          <w:bCs/>
        </w:rPr>
        <w:t xml:space="preserve">3 </w:t>
      </w:r>
      <w:proofErr w:type="spellStart"/>
      <w:r w:rsidR="00F972DD" w:rsidRPr="00CD7CB1">
        <w:rPr>
          <w:b/>
          <w:bCs/>
        </w:rPr>
        <w:t>MindenMas</w:t>
      </w:r>
      <w:proofErr w:type="spellEnd"/>
    </w:p>
    <w:p w14:paraId="3E08581C" w14:textId="0CC02B6F" w:rsidR="00F972DD" w:rsidRDefault="00CD7CB1" w:rsidP="00F0671C">
      <w:pPr>
        <w:pStyle w:val="Doksimainszoveg"/>
        <w:ind w:left="1440"/>
      </w:pPr>
      <w:r>
        <w:t xml:space="preserve">A </w:t>
      </w:r>
      <w:proofErr w:type="spellStart"/>
      <w:r>
        <w:t>MindenMas</w:t>
      </w:r>
      <w:proofErr w:type="spellEnd"/>
      <w:r>
        <w:t xml:space="preserve"> mappa tartalmazza az adatbázis SQL-fájljai</w:t>
      </w:r>
      <w:r w:rsidR="00F0671C">
        <w:t xml:space="preserve">t, illetve a dokumentációt. Ezek mellet, még más másodlagos adatokat tartalmaz, például: bejelentkezési adatok, teszt adatok. </w:t>
      </w:r>
    </w:p>
    <w:p w14:paraId="5B08B75F" w14:textId="3A37302A" w:rsidR="00F972DD" w:rsidRDefault="00F0671C" w:rsidP="00CC3B63">
      <w:pPr>
        <w:pStyle w:val="Doksialcimsor"/>
      </w:pPr>
      <w:r>
        <w:t>?.2 Mappaszerkezet Diagramja</w:t>
      </w:r>
    </w:p>
    <w:p w14:paraId="0D6444F4" w14:textId="5CA0C2A0" w:rsidR="00F0671C" w:rsidRPr="00F0671C" w:rsidRDefault="00F0671C" w:rsidP="00F0671C">
      <w:pPr>
        <w:pStyle w:val="Doksimainszoveg"/>
      </w:pPr>
      <w:r>
        <w:lastRenderedPageBreak/>
        <w:t xml:space="preserve">Alább látható egy diagram a projekt teljes mappastruktúrájáról. A </w:t>
      </w:r>
      <w:r w:rsidRPr="00F0671C">
        <w:t xml:space="preserve">diagram </w:t>
      </w:r>
      <w:r>
        <w:t xml:space="preserve">A Visual </w:t>
      </w:r>
      <w:proofErr w:type="spellStart"/>
      <w:r>
        <w:t>Studio</w:t>
      </w:r>
      <w:proofErr w:type="spellEnd"/>
      <w:r>
        <w:t xml:space="preserve"> </w:t>
      </w:r>
      <w:proofErr w:type="spellStart"/>
      <w:r w:rsidRPr="00F0671C">
        <w:rPr>
          <w:b/>
          <w:bCs/>
        </w:rPr>
        <w:t>Draw</w:t>
      </w:r>
      <w:proofErr w:type="spellEnd"/>
      <w:r w:rsidRPr="00F0671C">
        <w:rPr>
          <w:b/>
          <w:bCs/>
        </w:rPr>
        <w:t xml:space="preserve"> </w:t>
      </w:r>
      <w:proofErr w:type="spellStart"/>
      <w:r w:rsidRPr="00F0671C">
        <w:rPr>
          <w:b/>
          <w:bCs/>
        </w:rPr>
        <w:t>Folder</w:t>
      </w:r>
      <w:proofErr w:type="spellEnd"/>
      <w:r w:rsidRPr="00F0671C">
        <w:rPr>
          <w:b/>
          <w:bCs/>
        </w:rPr>
        <w:t xml:space="preserve"> </w:t>
      </w:r>
      <w:proofErr w:type="spellStart"/>
      <w:r w:rsidRPr="00F0671C">
        <w:rPr>
          <w:b/>
          <w:bCs/>
        </w:rPr>
        <w:t>Structure</w:t>
      </w:r>
      <w:proofErr w:type="spellEnd"/>
      <w:r>
        <w:t xml:space="preserve"> bővítményével készült.</w:t>
      </w:r>
    </w:p>
    <w:p w14:paraId="577EFB76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vizsga</w:t>
      </w:r>
    </w:p>
    <w:p w14:paraId="3D81D41B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github</w:t>
      </w:r>
      <w:proofErr w:type="spellEnd"/>
    </w:p>
    <w:p w14:paraId="38B2F26A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workflows</w:t>
      </w:r>
      <w:proofErr w:type="spellEnd"/>
    </w:p>
    <w:p w14:paraId="440AA7D8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├── 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deploy.yml</w:t>
      </w:r>
      <w:proofErr w:type="spellEnd"/>
    </w:p>
    <w:p w14:paraId="67D5F36A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vscode</w:t>
      </w:r>
      <w:proofErr w:type="spellEnd"/>
    </w:p>
    <w:p w14:paraId="15E82392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Backend</w:t>
      </w:r>
    </w:p>
    <w:p w14:paraId="05A94766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api</w:t>
      </w:r>
      <w:proofErr w:type="spellEnd"/>
    </w:p>
    <w:p w14:paraId="2F1EA968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http</w:t>
      </w:r>
    </w:p>
    <w:p w14:paraId="0DBE0803" w14:textId="5CCB6EF5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images</w:t>
      </w:r>
      <w:proofErr w:type="spellEnd"/>
    </w:p>
    <w:p w14:paraId="4E461CBA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    ├── 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env</w:t>
      </w:r>
      <w:proofErr w:type="spellEnd"/>
    </w:p>
    <w:p w14:paraId="72C8E9E7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    ├── database.js</w:t>
      </w:r>
    </w:p>
    <w:p w14:paraId="20C2370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├── 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nodemon.json</w:t>
      </w:r>
      <w:proofErr w:type="spellEnd"/>
    </w:p>
    <w:p w14:paraId="55C702E7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├── 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package-lock.json</w:t>
      </w:r>
      <w:proofErr w:type="spellEnd"/>
    </w:p>
    <w:p w14:paraId="4EC74A8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├── 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package.json</w:t>
      </w:r>
      <w:proofErr w:type="spellEnd"/>
    </w:p>
    <w:p w14:paraId="4E842657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    ├── server.js</w:t>
      </w:r>
    </w:p>
    <w:p w14:paraId="3EBFC201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Frontend</w:t>
      </w:r>
    </w:p>
    <w:p w14:paraId="5D827781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Dinamikus Weboldalak</w:t>
      </w:r>
    </w:p>
    <w:p w14:paraId="712F7337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Adatlap</w:t>
      </w:r>
    </w:p>
    <w:p w14:paraId="779F7162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AdminPanel</w:t>
      </w:r>
      <w:proofErr w:type="spellEnd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 - Dinamikus</w:t>
      </w:r>
    </w:p>
    <w:p w14:paraId="284F742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ASZF_Adatkezeles</w:t>
      </w:r>
      <w:proofErr w:type="spellEnd"/>
    </w:p>
    <w:p w14:paraId="0B28F2BB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adatkezeles</w:t>
      </w:r>
      <w:proofErr w:type="spellEnd"/>
    </w:p>
    <w:p w14:paraId="5AF1BF53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ASZF</w:t>
      </w:r>
    </w:p>
    <w:p w14:paraId="659E6414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belepes</w:t>
      </w:r>
      <w:proofErr w:type="spellEnd"/>
    </w:p>
    <w:p w14:paraId="766A86F3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ContactForm</w:t>
      </w:r>
      <w:proofErr w:type="spellEnd"/>
    </w:p>
    <w:p w14:paraId="6637B344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hibaOldalak</w:t>
      </w:r>
    </w:p>
    <w:p w14:paraId="4C3ACF07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kellékek</w:t>
      </w:r>
    </w:p>
    <w:p w14:paraId="07252E85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bootstrap-5.2.3-dist</w:t>
      </w:r>
    </w:p>
    <w:p w14:paraId="387648C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css</w:t>
      </w:r>
      <w:proofErr w:type="spellEnd"/>
    </w:p>
    <w:p w14:paraId="6EE2E84C" w14:textId="76286EE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js</w:t>
      </w:r>
      <w:proofErr w:type="spellEnd"/>
    </w:p>
    <w:p w14:paraId="11F6A260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KoktélLap</w:t>
      </w:r>
      <w:proofErr w:type="spellEnd"/>
    </w:p>
    <w:p w14:paraId="0FC27F02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LandingPage</w:t>
      </w:r>
      <w:proofErr w:type="spellEnd"/>
    </w:p>
    <w:p w14:paraId="058F7544" w14:textId="24D0A5DB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img</w:t>
      </w:r>
      <w:proofErr w:type="spellEnd"/>
    </w:p>
    <w:p w14:paraId="1E20A238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Mi van a polcon</w:t>
      </w:r>
    </w:p>
    <w:p w14:paraId="4A84238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NewCocktail</w:t>
      </w:r>
      <w:proofErr w:type="spellEnd"/>
    </w:p>
    <w:p w14:paraId="105A9019" w14:textId="7CBFE659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img</w:t>
      </w:r>
      <w:proofErr w:type="spellEnd"/>
    </w:p>
    <w:p w14:paraId="7D56D43D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Pohárnyi - Dinamikus</w:t>
      </w:r>
    </w:p>
    <w:p w14:paraId="56A40D4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Regisztráció</w:t>
      </w:r>
    </w:p>
    <w:p w14:paraId="59D833E0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TermekOldal</w:t>
      </w:r>
      <w:proofErr w:type="spellEnd"/>
    </w:p>
    <w:p w14:paraId="564B00E6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img</w:t>
      </w:r>
      <w:proofErr w:type="spellEnd"/>
    </w:p>
    <w:p w14:paraId="715569D8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UnitTest</w:t>
      </w:r>
      <w:proofErr w:type="spellEnd"/>
    </w:p>
    <w:p w14:paraId="0069762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WebShopMain</w:t>
      </w:r>
      <w:proofErr w:type="spellEnd"/>
    </w:p>
    <w:p w14:paraId="79539416" w14:textId="75D58EC1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img</w:t>
      </w:r>
      <w:proofErr w:type="spellEnd"/>
    </w:p>
    <w:p w14:paraId="3D424A76" w14:textId="20A9055F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templateHTML</w:t>
      </w:r>
      <w:proofErr w:type="spellEnd"/>
    </w:p>
    <w:p w14:paraId="332F6CBB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├── Korábbi Dolgok - DO NOT 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DELETE.rar</w:t>
      </w:r>
      <w:proofErr w:type="spellEnd"/>
    </w:p>
    <w:p w14:paraId="3D6B0FEF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MindenMas</w:t>
      </w:r>
      <w:proofErr w:type="spellEnd"/>
    </w:p>
    <w:p w14:paraId="4F4F2109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Adatbázis Javaslat</w:t>
      </w:r>
    </w:p>
    <w:p w14:paraId="316DB90C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Dokumentáció</w:t>
      </w:r>
    </w:p>
    <w:p w14:paraId="43BDE87A" w14:textId="356B7F30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    ├── </w:t>
      </w:r>
      <w:r w:rsidRPr="00F972DD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egyéb adatok</w:t>
      </w:r>
    </w:p>
    <w:p w14:paraId="529AB9FA" w14:textId="2DA5E61B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 xml:space="preserve">    └── </w:t>
      </w:r>
      <w:r w:rsidRPr="00A66F71">
        <w:rPr>
          <w:rFonts w:ascii="Segoe UI Emoji" w:eastAsia="Times New Roman" w:hAnsi="Segoe UI Emoji" w:cs="Segoe UI Emoji"/>
          <w:color w:val="FDF500"/>
          <w:kern w:val="0"/>
          <w:sz w:val="20"/>
          <w:szCs w:val="20"/>
          <w:lang w:eastAsia="hu-HU"/>
          <w14:ligatures w14:val="none"/>
        </w:rPr>
        <w:t>📁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template</w:t>
      </w:r>
      <w:proofErr w:type="spellEnd"/>
    </w:p>
    <w:p w14:paraId="14DD9F5D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lastRenderedPageBreak/>
        <w:t>    ├── 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gitattributes</w:t>
      </w:r>
      <w:proofErr w:type="spellEnd"/>
    </w:p>
    <w:p w14:paraId="153769B6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├── 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gitignore</w:t>
      </w:r>
      <w:proofErr w:type="spellEnd"/>
    </w:p>
    <w:p w14:paraId="50775573" w14:textId="52E2205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├── .</w:t>
      </w:r>
      <w:proofErr w:type="spellStart"/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prettierrc</w:t>
      </w:r>
      <w:proofErr w:type="spellEnd"/>
    </w:p>
    <w:p w14:paraId="0D15FC3D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├── LICENSE</w:t>
      </w:r>
    </w:p>
    <w:p w14:paraId="1F7A7360" w14:textId="77777777" w:rsidR="00A66F71" w:rsidRPr="00A66F71" w:rsidRDefault="00A66F71" w:rsidP="00F0671C">
      <w:pPr>
        <w:shd w:val="clear" w:color="auto" w:fill="272932"/>
        <w:spacing w:after="0" w:line="20" w:lineRule="atLeast"/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</w:pPr>
      <w:r w:rsidRPr="00A66F71">
        <w:rPr>
          <w:rFonts w:ascii="Consolas" w:eastAsia="Times New Roman" w:hAnsi="Consolas" w:cs="Times New Roman"/>
          <w:color w:val="FDF500"/>
          <w:kern w:val="0"/>
          <w:sz w:val="20"/>
          <w:szCs w:val="20"/>
          <w:lang w:eastAsia="hu-HU"/>
          <w14:ligatures w14:val="none"/>
        </w:rPr>
        <w:t>    └── README.md</w:t>
      </w:r>
    </w:p>
    <w:p w14:paraId="775AC00E" w14:textId="77777777" w:rsidR="00A66F71" w:rsidRPr="00F972DD" w:rsidRDefault="00A66F71" w:rsidP="00CC3B63">
      <w:pPr>
        <w:pStyle w:val="Doksialcimsor"/>
        <w:rPr>
          <w:sz w:val="20"/>
          <w:szCs w:val="20"/>
        </w:rPr>
      </w:pPr>
    </w:p>
    <w:p w14:paraId="6EF0B46B" w14:textId="57D619DF" w:rsidR="00D949E7" w:rsidRPr="00D949E7" w:rsidRDefault="00D949E7" w:rsidP="00D949E7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D949E7" w:rsidRPr="00D949E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78B52" w14:textId="77777777" w:rsidR="00500C0C" w:rsidRDefault="00500C0C" w:rsidP="004073BB">
      <w:pPr>
        <w:spacing w:after="0" w:line="240" w:lineRule="auto"/>
      </w:pPr>
      <w:r>
        <w:separator/>
      </w:r>
    </w:p>
  </w:endnote>
  <w:endnote w:type="continuationSeparator" w:id="0">
    <w:p w14:paraId="71884246" w14:textId="77777777" w:rsidR="00500C0C" w:rsidRDefault="00500C0C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5C7E8274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582CFA4" wp14:editId="6664BAF1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2CF65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C5F7DC5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68E267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100A7" w14:textId="77777777" w:rsidR="00500C0C" w:rsidRDefault="00500C0C" w:rsidP="004073BB">
      <w:pPr>
        <w:spacing w:after="0" w:line="240" w:lineRule="auto"/>
      </w:pPr>
      <w:r>
        <w:separator/>
      </w:r>
    </w:p>
  </w:footnote>
  <w:footnote w:type="continuationSeparator" w:id="0">
    <w:p w14:paraId="6176847E" w14:textId="77777777" w:rsidR="00500C0C" w:rsidRDefault="00500C0C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98205" w14:textId="77777777" w:rsidR="004073BB" w:rsidRDefault="00847F16">
    <w:pPr>
      <w:pStyle w:val="lfej"/>
    </w:pPr>
    <w:r>
      <w:t>Pohárnyi – dokumentáció</w:t>
    </w:r>
  </w:p>
  <w:p w14:paraId="532DB2FC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27BC17E0"/>
    <w:multiLevelType w:val="hybridMultilevel"/>
    <w:tmpl w:val="C17AED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4"/>
  </w:num>
  <w:num w:numId="3" w16cid:durableId="1360810686">
    <w:abstractNumId w:val="1"/>
  </w:num>
  <w:num w:numId="4" w16cid:durableId="138349478">
    <w:abstractNumId w:val="0"/>
  </w:num>
  <w:num w:numId="5" w16cid:durableId="1181355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63"/>
    <w:rsid w:val="001E425A"/>
    <w:rsid w:val="002F7330"/>
    <w:rsid w:val="004073BB"/>
    <w:rsid w:val="00500C0C"/>
    <w:rsid w:val="005D0E2D"/>
    <w:rsid w:val="00670934"/>
    <w:rsid w:val="00843E4B"/>
    <w:rsid w:val="00847F16"/>
    <w:rsid w:val="00851043"/>
    <w:rsid w:val="0087580B"/>
    <w:rsid w:val="00895B50"/>
    <w:rsid w:val="00A66F71"/>
    <w:rsid w:val="00B43FA6"/>
    <w:rsid w:val="00BA70C2"/>
    <w:rsid w:val="00CC3B63"/>
    <w:rsid w:val="00CD7CB1"/>
    <w:rsid w:val="00CE6D40"/>
    <w:rsid w:val="00D949E7"/>
    <w:rsid w:val="00D95742"/>
    <w:rsid w:val="00D977D8"/>
    <w:rsid w:val="00F0671C"/>
    <w:rsid w:val="00F9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8ED2E"/>
  <w15:chartTrackingRefBased/>
  <w15:docId w15:val="{CEE018AB-E6F3-462A-B0F9-518C6352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10434-026A-47A6-9B6E-23B73E49C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55</TotalTime>
  <Pages>3</Pages>
  <Words>349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4</cp:revision>
  <dcterms:created xsi:type="dcterms:W3CDTF">2026-05-01T17:14:00Z</dcterms:created>
  <dcterms:modified xsi:type="dcterms:W3CDTF">2026-05-01T18:09:00Z</dcterms:modified>
</cp:coreProperties>
</file>