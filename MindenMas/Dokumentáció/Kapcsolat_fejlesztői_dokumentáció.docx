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72B6CC" w14:textId="322CA0B2" w:rsidR="00670934" w:rsidRDefault="00D949E7" w:rsidP="00D949E7">
      <w:pPr>
        <w:spacing w:line="360" w:lineRule="auto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D949E7">
        <w:rPr>
          <w:rFonts w:ascii="Times New Roman" w:hAnsi="Times New Roman" w:cs="Times New Roman"/>
          <w:b/>
          <w:bCs/>
          <w:sz w:val="48"/>
          <w:szCs w:val="48"/>
        </w:rPr>
        <w:t>?</w:t>
      </w:r>
      <w:r w:rsidR="00D977D8">
        <w:rPr>
          <w:rFonts w:ascii="Times New Roman" w:hAnsi="Times New Roman" w:cs="Times New Roman"/>
          <w:b/>
          <w:bCs/>
          <w:sz w:val="48"/>
          <w:szCs w:val="48"/>
        </w:rPr>
        <w:t>.</w:t>
      </w:r>
      <w:r w:rsidR="004767FF">
        <w:rPr>
          <w:rFonts w:ascii="Times New Roman" w:hAnsi="Times New Roman" w:cs="Times New Roman"/>
          <w:b/>
          <w:bCs/>
          <w:sz w:val="48"/>
          <w:szCs w:val="48"/>
        </w:rPr>
        <w:t>?</w:t>
      </w:r>
      <w:r w:rsidR="00843E4B">
        <w:rPr>
          <w:rFonts w:ascii="Times New Roman" w:hAnsi="Times New Roman" w:cs="Times New Roman"/>
          <w:b/>
          <w:bCs/>
          <w:sz w:val="48"/>
          <w:szCs w:val="48"/>
        </w:rPr>
        <w:t xml:space="preserve">  </w:t>
      </w:r>
      <w:r w:rsidR="004767FF">
        <w:rPr>
          <w:rFonts w:ascii="Times New Roman" w:hAnsi="Times New Roman" w:cs="Times New Roman"/>
          <w:b/>
          <w:bCs/>
          <w:sz w:val="48"/>
          <w:szCs w:val="48"/>
        </w:rPr>
        <w:t>Kapcsolat</w:t>
      </w:r>
    </w:p>
    <w:p w14:paraId="506A69BE" w14:textId="356EAA9F" w:rsidR="004767FF" w:rsidRDefault="004767FF" w:rsidP="004767FF">
      <w:pPr>
        <w:pStyle w:val="Doksialcimsor"/>
      </w:pPr>
      <w:r>
        <w:t>?.1 A kapcsolat oldal fő funkciója</w:t>
      </w:r>
    </w:p>
    <w:p w14:paraId="67678EA8" w14:textId="53E8AF93" w:rsidR="004767FF" w:rsidRDefault="004767FF" w:rsidP="004767FF">
      <w:pPr>
        <w:pStyle w:val="Doksimainszoveg"/>
      </w:pPr>
      <w:r>
        <w:t xml:space="preserve">Egy működő </w:t>
      </w:r>
      <w:proofErr w:type="spellStart"/>
      <w:r w:rsidRPr="00E032D4">
        <w:rPr>
          <w:b/>
          <w:bCs/>
        </w:rPr>
        <w:t>contact-form</w:t>
      </w:r>
      <w:proofErr w:type="spellEnd"/>
      <w:r w:rsidRPr="00E032D4">
        <w:rPr>
          <w:b/>
          <w:bCs/>
        </w:rPr>
        <w:t xml:space="preserve"> </w:t>
      </w:r>
      <w:proofErr w:type="spellStart"/>
      <w:r>
        <w:t>nodemailer</w:t>
      </w:r>
      <w:proofErr w:type="spellEnd"/>
      <w:r>
        <w:t xml:space="preserve"> segítségével, amely lehetőséget ad a felhasználóknak a hibák és észrevételek jelzésére. Fájl feltöltése is engedélyezett, amelyet csatolmányként küldünk el az email mellett.</w:t>
      </w:r>
    </w:p>
    <w:p w14:paraId="249EEBCC" w14:textId="2C423D78" w:rsidR="004767FF" w:rsidRDefault="004767FF" w:rsidP="004767FF">
      <w:pPr>
        <w:pStyle w:val="Doksialcimsor"/>
      </w:pPr>
      <w:r>
        <w:t>?.2 Az oldal fő metódusai</w:t>
      </w:r>
    </w:p>
    <w:p w14:paraId="32E2BB08" w14:textId="50CE43F2" w:rsidR="004767FF" w:rsidRDefault="004767FF" w:rsidP="004767FF">
      <w:pPr>
        <w:pStyle w:val="Doksimainszoveg"/>
        <w:numPr>
          <w:ilvl w:val="0"/>
          <w:numId w:val="5"/>
        </w:numPr>
      </w:pPr>
      <w:r>
        <w:t xml:space="preserve">Adatok összegyűjtése a </w:t>
      </w:r>
      <w:proofErr w:type="spellStart"/>
      <w:r>
        <w:t>form-ból</w:t>
      </w:r>
      <w:proofErr w:type="spellEnd"/>
      <w:r>
        <w:t>:</w:t>
      </w:r>
    </w:p>
    <w:p w14:paraId="7C2C081E" w14:textId="7659E628" w:rsidR="004767FF" w:rsidRDefault="004767FF" w:rsidP="004767FF">
      <w:pPr>
        <w:pStyle w:val="Doksimainszoveg"/>
        <w:ind w:left="708"/>
      </w:pPr>
      <w:r>
        <w:t>Először is ellenőrizzük, hogy a felhasználó kitöltött-e minden mezőt, kivéve a fájl feltöltésére szolgálót.</w:t>
      </w:r>
    </w:p>
    <w:p w14:paraId="31BF27BA" w14:textId="77777777" w:rsidR="004767FF" w:rsidRDefault="004767FF" w:rsidP="004767FF">
      <w:pPr>
        <w:pStyle w:val="Doksimainszoveg"/>
        <w:keepNext/>
      </w:pPr>
      <w:r w:rsidRPr="004767FF">
        <w:drawing>
          <wp:inline distT="0" distB="0" distL="0" distR="0" wp14:anchorId="5BCDA54A" wp14:editId="1A856793">
            <wp:extent cx="6110478" cy="942975"/>
            <wp:effectExtent l="0" t="0" r="508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1502" cy="94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D6E60" w14:textId="42F85A3E" w:rsidR="004767FF" w:rsidRDefault="004767FF" w:rsidP="004767FF">
      <w:pPr>
        <w:pStyle w:val="Doksimainszoveg"/>
        <w:ind w:left="705"/>
      </w:pPr>
      <w:r>
        <w:t xml:space="preserve">Ha nem, akkor egy </w:t>
      </w:r>
      <w:proofErr w:type="spellStart"/>
      <w:r>
        <w:t>modalban</w:t>
      </w:r>
      <w:proofErr w:type="spellEnd"/>
      <w:r>
        <w:t xml:space="preserve"> felhívjuk erre a figyelmét. Ha kitöltötte, akkor összeszedjük az adatok egy </w:t>
      </w:r>
      <w:proofErr w:type="spellStart"/>
      <w:r>
        <w:rPr>
          <w:b/>
          <w:bCs/>
        </w:rPr>
        <w:t>FormData-ba</w:t>
      </w:r>
      <w:proofErr w:type="spellEnd"/>
      <w:r>
        <w:rPr>
          <w:b/>
          <w:bCs/>
        </w:rPr>
        <w:t xml:space="preserve"> </w:t>
      </w:r>
      <w:r>
        <w:t xml:space="preserve">és </w:t>
      </w:r>
      <w:r>
        <w:rPr>
          <w:b/>
          <w:bCs/>
        </w:rPr>
        <w:t>POST</w:t>
      </w:r>
      <w:r>
        <w:t xml:space="preserve"> metódus segítségével elküldjük a megfelelő végpontnak, amennyiben sikeres választ kapunk vissza, a mezők tartalmát töröljük.</w:t>
      </w:r>
    </w:p>
    <w:p w14:paraId="51D1953D" w14:textId="050FFE72" w:rsidR="004767FF" w:rsidRPr="004767FF" w:rsidRDefault="004767FF" w:rsidP="004767FF">
      <w:pPr>
        <w:pStyle w:val="Doksimainszoveg"/>
      </w:pPr>
      <w:r w:rsidRPr="004767FF">
        <w:drawing>
          <wp:inline distT="0" distB="0" distL="0" distR="0" wp14:anchorId="51A105D3" wp14:editId="2CDC2D73">
            <wp:extent cx="4229100" cy="2769706"/>
            <wp:effectExtent l="0" t="0" r="0" b="0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37802" cy="277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352DA" w14:textId="77777777" w:rsidR="004767FF" w:rsidRPr="00D949E7" w:rsidRDefault="004767FF" w:rsidP="004767FF">
      <w:pPr>
        <w:pStyle w:val="Doksimainszoveg"/>
        <w:ind w:left="720"/>
      </w:pPr>
    </w:p>
    <w:p w14:paraId="0A998DA2" w14:textId="15622B54" w:rsidR="00D949E7" w:rsidRDefault="004767FF" w:rsidP="004767FF">
      <w:pPr>
        <w:pStyle w:val="Doksimainszoveg"/>
        <w:numPr>
          <w:ilvl w:val="0"/>
          <w:numId w:val="5"/>
        </w:numPr>
      </w:pPr>
      <w:r>
        <w:t xml:space="preserve">Üzenetküldés </w:t>
      </w:r>
      <w:proofErr w:type="spellStart"/>
      <w:r>
        <w:t>api</w:t>
      </w:r>
      <w:proofErr w:type="spellEnd"/>
      <w:r>
        <w:t xml:space="preserve">-végpont és </w:t>
      </w:r>
      <w:proofErr w:type="spellStart"/>
      <w:r w:rsidRPr="004B1C38">
        <w:t>nodemailer</w:t>
      </w:r>
      <w:proofErr w:type="spellEnd"/>
    </w:p>
    <w:p w14:paraId="45C08585" w14:textId="77777777" w:rsidR="001632AF" w:rsidRDefault="007973B0" w:rsidP="001632AF">
      <w:pPr>
        <w:pStyle w:val="Doksimainszoveg"/>
        <w:ind w:left="360"/>
      </w:pPr>
      <w:r>
        <w:t xml:space="preserve">A felhasználói email elküldése a beépített </w:t>
      </w:r>
      <w:proofErr w:type="spellStart"/>
      <w:r>
        <w:t>nodemailer</w:t>
      </w:r>
      <w:proofErr w:type="spellEnd"/>
      <w:r>
        <w:t xml:space="preserve"> </w:t>
      </w:r>
      <w:proofErr w:type="spellStart"/>
      <w:r>
        <w:t>package</w:t>
      </w:r>
      <w:proofErr w:type="spellEnd"/>
      <w:r>
        <w:t xml:space="preserve">-el történik. </w:t>
      </w:r>
    </w:p>
    <w:p w14:paraId="41CC626C" w14:textId="0EA5573C" w:rsidR="007973B0" w:rsidRDefault="007973B0" w:rsidP="001632AF">
      <w:pPr>
        <w:pStyle w:val="Doksimainszoveg"/>
        <w:ind w:left="360"/>
      </w:pPr>
      <w:r>
        <w:t xml:space="preserve">Először létrehozunk egy </w:t>
      </w:r>
      <w:proofErr w:type="spellStart"/>
      <w:r w:rsidRPr="004B1C38">
        <w:rPr>
          <w:b/>
          <w:bCs/>
        </w:rPr>
        <w:t>transportert</w:t>
      </w:r>
      <w:proofErr w:type="spellEnd"/>
      <w:r>
        <w:t xml:space="preserve">, amely a </w:t>
      </w:r>
      <w:proofErr w:type="spellStart"/>
      <w:r>
        <w:t>küldéshez</w:t>
      </w:r>
      <w:proofErr w:type="spellEnd"/>
      <w:r>
        <w:t xml:space="preserve"> használt email-címet és szolgáltatót tartalmazza, illetve opcionálisan még a különböző titkosításokat, és a használt port-ot. Ebben az esetben csak az email cím, illetve a Google-fiókban igényelhető alkalmazásjelszó van megadva, amely az email cím biztonságos elérését teszi lehetővé. Ezek </w:t>
      </w:r>
      <w:proofErr w:type="gramStart"/>
      <w:r>
        <w:t>egy</w:t>
      </w:r>
      <w:r w:rsidR="005C0157">
        <w:t xml:space="preserve"> </w:t>
      </w:r>
      <w:r>
        <w:t>.</w:t>
      </w:r>
      <w:proofErr w:type="spellStart"/>
      <w:r>
        <w:t>env</w:t>
      </w:r>
      <w:proofErr w:type="spellEnd"/>
      <w:proofErr w:type="gramEnd"/>
      <w:r>
        <w:t xml:space="preserve"> fájlban vannak eltárolva, hogy külsőleg ne férhessenek hozzá.</w:t>
      </w:r>
      <w:r w:rsidRPr="007973B0">
        <w:t xml:space="preserve"> </w:t>
      </w:r>
      <w:r w:rsidRPr="007973B0">
        <w:drawing>
          <wp:inline distT="0" distB="0" distL="0" distR="0" wp14:anchorId="2E313F13" wp14:editId="324D7EC7">
            <wp:extent cx="3648584" cy="1286054"/>
            <wp:effectExtent l="0" t="0" r="9525" b="9525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A676C" w14:textId="08882363" w:rsidR="005C0157" w:rsidRDefault="00AC647F" w:rsidP="001632AF">
      <w:pPr>
        <w:pStyle w:val="Doksimainszoveg"/>
        <w:ind w:left="360"/>
      </w:pPr>
      <w:r>
        <w:t xml:space="preserve">Majd létrehozzuk a </w:t>
      </w:r>
      <w:proofErr w:type="spellStart"/>
      <w:r w:rsidRPr="004B1C38">
        <w:rPr>
          <w:b/>
          <w:bCs/>
        </w:rPr>
        <w:t>MailOptions</w:t>
      </w:r>
      <w:proofErr w:type="spellEnd"/>
      <w:r>
        <w:t xml:space="preserve"> </w:t>
      </w:r>
      <w:proofErr w:type="spellStart"/>
      <w:r>
        <w:t>object-et</w:t>
      </w:r>
      <w:proofErr w:type="spellEnd"/>
      <w:r>
        <w:t>, amelyben az email tartalmát adjuk meg az alapvető email adatokkal. Az email tartalmát</w:t>
      </w:r>
      <w:r w:rsidR="004B1C38">
        <w:t xml:space="preserve"> </w:t>
      </w:r>
      <w:proofErr w:type="spellStart"/>
      <w:r>
        <w:t>html</w:t>
      </w:r>
      <w:proofErr w:type="spellEnd"/>
      <w:r>
        <w:t xml:space="preserve"> formátumban adjuk meg, a jobb formálhatóság érdekében</w:t>
      </w:r>
      <w:r w:rsidR="000B59A6">
        <w:t>. Amennyiben érkezett fájl is, akkor csatolmányként azt is hozzáadjuk az emailhez.</w:t>
      </w:r>
    </w:p>
    <w:p w14:paraId="2938620E" w14:textId="0E2EA029" w:rsidR="000B59A6" w:rsidRDefault="000B59A6" w:rsidP="001632AF">
      <w:pPr>
        <w:pStyle w:val="Doksimainszoveg"/>
        <w:ind w:left="360"/>
      </w:pPr>
      <w:r w:rsidRPr="000B59A6">
        <w:drawing>
          <wp:inline distT="0" distB="0" distL="0" distR="0" wp14:anchorId="2DC2F53A" wp14:editId="62DD16A6">
            <wp:extent cx="3048000" cy="3767556"/>
            <wp:effectExtent l="0" t="0" r="0" b="4445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55754" cy="377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3ED10" w14:textId="21C46D20" w:rsidR="004B1C38" w:rsidRDefault="004B1C38" w:rsidP="001632AF">
      <w:pPr>
        <w:pStyle w:val="Doksimainszoveg"/>
        <w:ind w:left="360"/>
      </w:pPr>
      <w:r>
        <w:lastRenderedPageBreak/>
        <w:t xml:space="preserve">A </w:t>
      </w:r>
      <w:proofErr w:type="spellStart"/>
      <w:r>
        <w:t>html</w:t>
      </w:r>
      <w:proofErr w:type="spellEnd"/>
      <w:r>
        <w:t xml:space="preserve"> tag végén található egy a tag, ez arra szolgál, hogy azonnali választ tudunk küldeni, mivel nem a felhasználó email címével küldjük az emailt, hanem a saját </w:t>
      </w:r>
      <w:hyperlink r:id="rId11" w:history="1">
        <w:r w:rsidRPr="008613CB">
          <w:rPr>
            <w:rStyle w:val="Hiperhivatkozs"/>
            <w:b/>
            <w:bCs/>
          </w:rPr>
          <w:t>poharnyi.info@gmail.com</w:t>
        </w:r>
      </w:hyperlink>
      <w:r w:rsidR="003324AA">
        <w:t xml:space="preserve"> </w:t>
      </w:r>
      <w:r>
        <w:t xml:space="preserve">címmel. Erre azért van szükség, mert a </w:t>
      </w:r>
      <w:proofErr w:type="spellStart"/>
      <w:r w:rsidRPr="004B1C38">
        <w:rPr>
          <w:b/>
          <w:bCs/>
        </w:rPr>
        <w:t>nodemailer</w:t>
      </w:r>
      <w:proofErr w:type="spellEnd"/>
      <w:r>
        <w:t xml:space="preserve"> csak alkalmazásjelszón keresztül tud kapcsolódni az emailhez, és ezt nem várhatjuk el a felhasználótól.</w:t>
      </w:r>
    </w:p>
    <w:p w14:paraId="5C77EB26" w14:textId="1153F7E9" w:rsidR="004B1C38" w:rsidRDefault="004B1C38" w:rsidP="001632AF">
      <w:pPr>
        <w:pStyle w:val="Doksimainszoveg"/>
        <w:ind w:left="360"/>
      </w:pPr>
      <w:r>
        <w:t xml:space="preserve">Majd végül a </w:t>
      </w:r>
      <w:proofErr w:type="spellStart"/>
      <w:r w:rsidRPr="004B1C38">
        <w:rPr>
          <w:b/>
          <w:bCs/>
        </w:rPr>
        <w:t>SendMail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segítségével elküldjük az emailt</w:t>
      </w:r>
    </w:p>
    <w:p w14:paraId="6CBB1BB5" w14:textId="62830743" w:rsidR="004B1C38" w:rsidRPr="004B1C38" w:rsidRDefault="004B1C38" w:rsidP="001632AF">
      <w:pPr>
        <w:pStyle w:val="Doksimainszoveg"/>
        <w:ind w:left="360"/>
      </w:pPr>
      <w:r w:rsidRPr="004B1C38">
        <w:drawing>
          <wp:inline distT="0" distB="0" distL="0" distR="0" wp14:anchorId="57BA8428" wp14:editId="296CE52C">
            <wp:extent cx="3972479" cy="1943371"/>
            <wp:effectExtent l="0" t="0" r="9525" b="0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1C38" w:rsidRPr="004B1C38">
      <w:headerReference w:type="default" r:id="rId13"/>
      <w:footerReference w:type="default" r:id="rId1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25CFF1" w14:textId="77777777" w:rsidR="005F57CC" w:rsidRDefault="005F57CC" w:rsidP="004073BB">
      <w:pPr>
        <w:spacing w:after="0" w:line="240" w:lineRule="auto"/>
      </w:pPr>
      <w:r>
        <w:separator/>
      </w:r>
    </w:p>
  </w:endnote>
  <w:endnote w:type="continuationSeparator" w:id="0">
    <w:p w14:paraId="4FF78346" w14:textId="77777777" w:rsidR="005F57CC" w:rsidRDefault="005F57CC" w:rsidP="004073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91637381"/>
      <w:docPartObj>
        <w:docPartGallery w:val="Page Numbers (Bottom of Page)"/>
        <w:docPartUnique/>
      </w:docPartObj>
    </w:sdtPr>
    <w:sdtContent>
      <w:p w14:paraId="77737A18" w14:textId="77777777" w:rsidR="004073BB" w:rsidRDefault="004073BB">
        <w:pPr>
          <w:pStyle w:val="llb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12B63C2F" wp14:editId="742F8800">
                  <wp:extent cx="5467350" cy="45085"/>
                  <wp:effectExtent l="9525" t="9525" r="0" b="2540"/>
                  <wp:docPr id="4" name="Folyamatábra: Döntés 4" descr="Light horizont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V="1">
                            <a:off x="0" y="0"/>
                            <a:ext cx="5467350" cy="45085"/>
                          </a:xfrm>
                          <a:prstGeom prst="flowChartDecision">
                            <a:avLst/>
                          </a:prstGeom>
                          <a:pattFill prst="ltHorz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0A693159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olyamatábra: Döntés 4" o:spid="_x0000_s1026" type="#_x0000_t110" alt="Light horizontal" style="width:430.5pt;height:3.55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" fillcolor="black" stroked="f">
                  <v:fill r:id="rId1" o:title="" type="pattern"/>
                  <w10:anchorlock/>
                </v:shape>
              </w:pict>
            </mc:Fallback>
          </mc:AlternateContent>
        </w:r>
      </w:p>
      <w:p w14:paraId="241FD9FD" w14:textId="77777777" w:rsidR="004073BB" w:rsidRDefault="004073BB">
        <w:pPr>
          <w:pStyle w:val="llb"/>
          <w:jc w:val="center"/>
        </w:pPr>
        <w:r>
          <w:fldChar w:fldCharType="begin"/>
        </w:r>
        <w:r>
          <w:instrText>PAGE 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4FA8EB5" w14:textId="77777777" w:rsidR="004073BB" w:rsidRDefault="004073BB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C5CD3A" w14:textId="77777777" w:rsidR="005F57CC" w:rsidRDefault="005F57CC" w:rsidP="004073BB">
      <w:pPr>
        <w:spacing w:after="0" w:line="240" w:lineRule="auto"/>
      </w:pPr>
      <w:r>
        <w:separator/>
      </w:r>
    </w:p>
  </w:footnote>
  <w:footnote w:type="continuationSeparator" w:id="0">
    <w:p w14:paraId="672DC4E3" w14:textId="77777777" w:rsidR="005F57CC" w:rsidRDefault="005F57CC" w:rsidP="004073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AB8439" w14:textId="77777777" w:rsidR="004073BB" w:rsidRDefault="00847F16">
    <w:pPr>
      <w:pStyle w:val="lfej"/>
    </w:pPr>
    <w:r>
      <w:t>Pohárnyi – dokumentáció</w:t>
    </w:r>
  </w:p>
  <w:p w14:paraId="09FC7027" w14:textId="77777777" w:rsidR="00847F16" w:rsidRDefault="00847F16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BD250A"/>
    <w:multiLevelType w:val="hybridMultilevel"/>
    <w:tmpl w:val="3B0EE6B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092A02"/>
    <w:multiLevelType w:val="hybridMultilevel"/>
    <w:tmpl w:val="7ED67AD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131C10"/>
    <w:multiLevelType w:val="hybridMultilevel"/>
    <w:tmpl w:val="9E76990A"/>
    <w:lvl w:ilvl="0" w:tplc="040E0001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3" w15:restartNumberingAfterBreak="0">
    <w:nsid w:val="38374515"/>
    <w:multiLevelType w:val="hybridMultilevel"/>
    <w:tmpl w:val="75BAF67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BA49E9"/>
    <w:multiLevelType w:val="hybridMultilevel"/>
    <w:tmpl w:val="59022C8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7839077">
    <w:abstractNumId w:val="2"/>
  </w:num>
  <w:num w:numId="2" w16cid:durableId="223685210">
    <w:abstractNumId w:val="4"/>
  </w:num>
  <w:num w:numId="3" w16cid:durableId="1360810686">
    <w:abstractNumId w:val="1"/>
  </w:num>
  <w:num w:numId="4" w16cid:durableId="138349478">
    <w:abstractNumId w:val="0"/>
  </w:num>
  <w:num w:numId="5" w16cid:durableId="2215284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7FF"/>
    <w:rsid w:val="000B59A6"/>
    <w:rsid w:val="001632AF"/>
    <w:rsid w:val="001E425A"/>
    <w:rsid w:val="002F7330"/>
    <w:rsid w:val="003035CE"/>
    <w:rsid w:val="003324AA"/>
    <w:rsid w:val="004073BB"/>
    <w:rsid w:val="004767FF"/>
    <w:rsid w:val="004B1C38"/>
    <w:rsid w:val="005C0157"/>
    <w:rsid w:val="005D0E2D"/>
    <w:rsid w:val="005F57CC"/>
    <w:rsid w:val="00670934"/>
    <w:rsid w:val="007973B0"/>
    <w:rsid w:val="00843E4B"/>
    <w:rsid w:val="00847F16"/>
    <w:rsid w:val="0087580B"/>
    <w:rsid w:val="00895B50"/>
    <w:rsid w:val="009F33D6"/>
    <w:rsid w:val="00AC647F"/>
    <w:rsid w:val="00D949E7"/>
    <w:rsid w:val="00D95742"/>
    <w:rsid w:val="00D977D8"/>
    <w:rsid w:val="00E03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4B5E4D"/>
  <w15:chartTrackingRefBased/>
  <w15:docId w15:val="{FD7BC8BB-0CE2-4C0F-A5E0-A6953BBF7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D949E7"/>
    <w:pPr>
      <w:ind w:left="720"/>
      <w:contextualSpacing/>
    </w:pPr>
  </w:style>
  <w:style w:type="paragraph" w:customStyle="1" w:styleId="Doksialcimsor">
    <w:name w:val="Doksi alcimsor"/>
    <w:basedOn w:val="Norml"/>
    <w:qFormat/>
    <w:rsid w:val="001E425A"/>
    <w:pPr>
      <w:spacing w:line="360" w:lineRule="auto"/>
    </w:pPr>
    <w:rPr>
      <w:rFonts w:ascii="Times New Roman" w:hAnsi="Times New Roman" w:cs="Times New Roman"/>
      <w:b/>
      <w:bCs/>
      <w:sz w:val="32"/>
      <w:szCs w:val="32"/>
    </w:rPr>
  </w:style>
  <w:style w:type="paragraph" w:customStyle="1" w:styleId="Doksimainszoveg">
    <w:name w:val="Doksi mainszoveg"/>
    <w:basedOn w:val="Norml"/>
    <w:qFormat/>
    <w:rsid w:val="001E425A"/>
    <w:pPr>
      <w:spacing w:line="360" w:lineRule="auto"/>
      <w:jc w:val="both"/>
    </w:pPr>
    <w:rPr>
      <w:rFonts w:ascii="Times New Roman" w:hAnsi="Times New Roman" w:cs="Times New Roman"/>
      <w:sz w:val="24"/>
      <w:szCs w:val="24"/>
    </w:rPr>
  </w:style>
  <w:style w:type="paragraph" w:styleId="lfej">
    <w:name w:val="header"/>
    <w:basedOn w:val="Norml"/>
    <w:link w:val="lfejChar"/>
    <w:uiPriority w:val="99"/>
    <w:unhideWhenUsed/>
    <w:rsid w:val="004073B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4073BB"/>
  </w:style>
  <w:style w:type="paragraph" w:styleId="llb">
    <w:name w:val="footer"/>
    <w:basedOn w:val="Norml"/>
    <w:link w:val="llbChar"/>
    <w:uiPriority w:val="99"/>
    <w:unhideWhenUsed/>
    <w:rsid w:val="004073B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4073BB"/>
  </w:style>
  <w:style w:type="paragraph" w:customStyle="1" w:styleId="DoksiMain">
    <w:name w:val="DoksiMain"/>
    <w:basedOn w:val="Doksimainszoveg"/>
    <w:qFormat/>
    <w:rsid w:val="00895B50"/>
  </w:style>
  <w:style w:type="paragraph" w:customStyle="1" w:styleId="DoksiAlcim">
    <w:name w:val="DoksiAlcim"/>
    <w:basedOn w:val="Doksialcimsor"/>
    <w:qFormat/>
    <w:rsid w:val="00895B50"/>
  </w:style>
  <w:style w:type="paragraph" w:styleId="Kpalrs">
    <w:name w:val="caption"/>
    <w:basedOn w:val="Norml"/>
    <w:next w:val="Norml"/>
    <w:uiPriority w:val="35"/>
    <w:unhideWhenUsed/>
    <w:qFormat/>
    <w:rsid w:val="004767F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iperhivatkozs">
    <w:name w:val="Hyperlink"/>
    <w:basedOn w:val="Bekezdsalapbettpusa"/>
    <w:uiPriority w:val="99"/>
    <w:unhideWhenUsed/>
    <w:rsid w:val="004B1C38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4B1C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poharnyi.info@gmail.com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avics\Documents\Egy&#233;ni%20Office-sablonok\F&#337;oldal-felhasznaloi_dokumentacio.dotx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Főoldal-felhasznaloi_dokumentacio</Template>
  <TotalTime>104</TotalTime>
  <Pages>3</Pages>
  <Words>245</Words>
  <Characters>1692</Characters>
  <Application>Microsoft Office Word</Application>
  <DocSecurity>0</DocSecurity>
  <Lines>14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Kavics</dc:creator>
  <cp:keywords/>
  <dc:description/>
  <cp:lastModifiedBy>Dávid Sziklai</cp:lastModifiedBy>
  <cp:revision>10</cp:revision>
  <dcterms:created xsi:type="dcterms:W3CDTF">2026-05-01T07:46:00Z</dcterms:created>
  <dcterms:modified xsi:type="dcterms:W3CDTF">2026-05-01T09:30:00Z</dcterms:modified>
</cp:coreProperties>
</file>