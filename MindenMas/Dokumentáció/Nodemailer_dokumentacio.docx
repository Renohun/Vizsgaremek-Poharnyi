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599C3" w14:textId="722DC8DF" w:rsidR="00670934" w:rsidRDefault="00D949E7" w:rsidP="00D949E7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D949E7">
        <w:rPr>
          <w:rFonts w:ascii="Times New Roman" w:hAnsi="Times New Roman" w:cs="Times New Roman"/>
          <w:b/>
          <w:bCs/>
          <w:sz w:val="48"/>
          <w:szCs w:val="48"/>
        </w:rPr>
        <w:t>?</w:t>
      </w:r>
      <w:r w:rsidR="00D977D8">
        <w:rPr>
          <w:rFonts w:ascii="Times New Roman" w:hAnsi="Times New Roman" w:cs="Times New Roman"/>
          <w:b/>
          <w:bCs/>
          <w:sz w:val="48"/>
          <w:szCs w:val="48"/>
        </w:rPr>
        <w:t>.</w:t>
      </w:r>
      <w:r w:rsidR="00843E4B">
        <w:rPr>
          <w:rFonts w:ascii="Times New Roman" w:hAnsi="Times New Roman" w:cs="Times New Roman"/>
          <w:b/>
          <w:bCs/>
          <w:sz w:val="48"/>
          <w:szCs w:val="48"/>
        </w:rPr>
        <w:t xml:space="preserve">  </w:t>
      </w:r>
      <w:proofErr w:type="spellStart"/>
      <w:r w:rsidR="00342F47">
        <w:rPr>
          <w:rFonts w:ascii="Times New Roman" w:hAnsi="Times New Roman" w:cs="Times New Roman"/>
          <w:b/>
          <w:bCs/>
          <w:sz w:val="48"/>
          <w:szCs w:val="48"/>
        </w:rPr>
        <w:t>Nodemailer</w:t>
      </w:r>
      <w:proofErr w:type="spellEnd"/>
    </w:p>
    <w:p w14:paraId="069C771E" w14:textId="475341B4" w:rsidR="00342F47" w:rsidRDefault="00342F47" w:rsidP="00342F47">
      <w:pPr>
        <w:pStyle w:val="Doksialcimsor"/>
      </w:pPr>
      <w:r>
        <w:t xml:space="preserve">?.1 </w:t>
      </w:r>
      <w:proofErr w:type="spellStart"/>
      <w:r>
        <w:t>Nodemailer</w:t>
      </w:r>
      <w:proofErr w:type="spellEnd"/>
      <w:r>
        <w:t xml:space="preserve"> kifejtése</w:t>
      </w:r>
    </w:p>
    <w:p w14:paraId="58F81092" w14:textId="3BA49CC2" w:rsidR="00342F47" w:rsidRPr="00D949E7" w:rsidRDefault="00342F47" w:rsidP="00342F47">
      <w:pPr>
        <w:pStyle w:val="Doksimainszoveg"/>
      </w:pPr>
      <w:r>
        <w:t xml:space="preserve">A projektben több funkció is helyet kapott, melyek emailt küldenek egy felhasználónak, vagy nekünk. Ezek mind a </w:t>
      </w:r>
      <w:proofErr w:type="spellStart"/>
      <w:r>
        <w:t>nodemailer</w:t>
      </w:r>
      <w:proofErr w:type="spellEnd"/>
      <w:r>
        <w:t xml:space="preserve"> nevű beépített node.js modul segítségével lettek elkészítve.</w:t>
      </w:r>
    </w:p>
    <w:p w14:paraId="06BD8F40" w14:textId="31224CE5" w:rsidR="00D949E7" w:rsidRDefault="00342F47" w:rsidP="00342F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2F4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ECA863" wp14:editId="1104A47A">
            <wp:extent cx="3048425" cy="200053"/>
            <wp:effectExtent l="0" t="0" r="0" b="952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3BD3" w14:textId="497A9065" w:rsidR="00342F47" w:rsidRDefault="00342F47" w:rsidP="00342F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projektben található </w:t>
      </w:r>
      <w:proofErr w:type="spellStart"/>
      <w:r>
        <w:rPr>
          <w:rFonts w:ascii="Times New Roman" w:hAnsi="Times New Roman" w:cs="Times New Roman"/>
          <w:sz w:val="24"/>
          <w:szCs w:val="24"/>
        </w:rPr>
        <w:t>nodemailert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használó funkciók a következők:</w:t>
      </w:r>
    </w:p>
    <w:p w14:paraId="3A1F04FE" w14:textId="46C8720B" w:rsidR="00342F47" w:rsidRDefault="00342F47" w:rsidP="00342F47">
      <w:pPr>
        <w:pStyle w:val="Listaszerbekezds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42F47">
        <w:rPr>
          <w:rFonts w:ascii="Times New Roman" w:hAnsi="Times New Roman" w:cs="Times New Roman"/>
          <w:b/>
          <w:bCs/>
          <w:sz w:val="24"/>
          <w:szCs w:val="24"/>
        </w:rPr>
        <w:t>Elfelejtett jelszó</w:t>
      </w:r>
    </w:p>
    <w:p w14:paraId="7859BD36" w14:textId="5824A232" w:rsidR="00342F47" w:rsidRDefault="00342F47" w:rsidP="00342F47">
      <w:pPr>
        <w:pStyle w:val="Listaszerbekezds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Kapcsolat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  <w:proofErr w:type="spellEnd"/>
    </w:p>
    <w:p w14:paraId="16BB4C92" w14:textId="253FD4A5" w:rsidR="00342F47" w:rsidRDefault="00342F47" w:rsidP="00342F47">
      <w:pPr>
        <w:pStyle w:val="Listaszerbekezds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felhasználó törlése</w:t>
      </w:r>
    </w:p>
    <w:p w14:paraId="1616A766" w14:textId="66B6858C" w:rsidR="00342F47" w:rsidRDefault="004A4C5D" w:rsidP="00342F47">
      <w:pPr>
        <w:pStyle w:val="Doksimainszoveg"/>
      </w:pPr>
      <w:r>
        <w:t xml:space="preserve">Az üzeneteket egy POST </w:t>
      </w:r>
      <w:proofErr w:type="spellStart"/>
      <w:r>
        <w:t>api</w:t>
      </w:r>
      <w:proofErr w:type="spellEnd"/>
      <w:r>
        <w:t>-végponttal küldjük el.</w:t>
      </w:r>
    </w:p>
    <w:p w14:paraId="4742191F" w14:textId="51CB3A96" w:rsidR="004A4C5D" w:rsidRDefault="004A4C5D" w:rsidP="004A4C5D">
      <w:pPr>
        <w:pStyle w:val="Doksialcimsor"/>
      </w:pPr>
      <w:r>
        <w:t xml:space="preserve">?.2 </w:t>
      </w:r>
      <w:proofErr w:type="spellStart"/>
      <w:r>
        <w:t>Nodemailer</w:t>
      </w:r>
      <w:proofErr w:type="spellEnd"/>
      <w:r>
        <w:t xml:space="preserve"> fő részei</w:t>
      </w:r>
    </w:p>
    <w:p w14:paraId="2BA1AA2B" w14:textId="1AC5A639" w:rsidR="004A4C5D" w:rsidRPr="004A4C5D" w:rsidRDefault="004A4C5D" w:rsidP="004A4C5D">
      <w:pPr>
        <w:pStyle w:val="Doksimainszoveg"/>
        <w:numPr>
          <w:ilvl w:val="0"/>
          <w:numId w:val="6"/>
        </w:numPr>
      </w:pPr>
      <w:r>
        <w:rPr>
          <w:b/>
          <w:bCs/>
        </w:rPr>
        <w:t xml:space="preserve">?.2.1 </w:t>
      </w:r>
      <w:proofErr w:type="spellStart"/>
      <w:r>
        <w:rPr>
          <w:b/>
          <w:bCs/>
        </w:rPr>
        <w:t>Transporter</w:t>
      </w:r>
      <w:proofErr w:type="spellEnd"/>
    </w:p>
    <w:p w14:paraId="63D0D7D7" w14:textId="7E566A0A" w:rsidR="004A4C5D" w:rsidRDefault="004A4C5D" w:rsidP="004A4C5D">
      <w:pPr>
        <w:pStyle w:val="Doksimainszoveg"/>
        <w:ind w:left="720"/>
      </w:pPr>
      <w:r>
        <w:t xml:space="preserve">Ezzel az objektummal adjuk meg a </w:t>
      </w:r>
      <w:proofErr w:type="spellStart"/>
      <w:r>
        <w:t>nodemailernek</w:t>
      </w:r>
      <w:proofErr w:type="spellEnd"/>
      <w:r>
        <w:t xml:space="preserve"> az email szolgáltatóhoz való kapcsolódáshoz szükséges adatokat, kulcsokat.</w:t>
      </w:r>
    </w:p>
    <w:p w14:paraId="2C8867EB" w14:textId="0259F24C" w:rsidR="004A4C5D" w:rsidRDefault="004A4C5D" w:rsidP="004A4C5D">
      <w:pPr>
        <w:pStyle w:val="Doksimainszoveg"/>
        <w:ind w:left="720"/>
      </w:pPr>
      <w:r w:rsidRPr="004A4C5D">
        <w:drawing>
          <wp:inline distT="0" distB="0" distL="0" distR="0" wp14:anchorId="4FB10954" wp14:editId="55BFAC71">
            <wp:extent cx="3820058" cy="1267002"/>
            <wp:effectExtent l="0" t="0" r="0" b="9525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5FA3" w14:textId="06EC2A51" w:rsidR="004A4C5D" w:rsidRDefault="004A4C5D" w:rsidP="004A4C5D">
      <w:pPr>
        <w:pStyle w:val="Doksimainszoveg"/>
        <w:ind w:left="720"/>
      </w:pPr>
      <w:r>
        <w:t xml:space="preserve">Ezeket a kulcsokat </w:t>
      </w:r>
      <w:proofErr w:type="gramStart"/>
      <w:r>
        <w:t>egy .</w:t>
      </w:r>
      <w:proofErr w:type="spellStart"/>
      <w:r>
        <w:t>env</w:t>
      </w:r>
      <w:proofErr w:type="spellEnd"/>
      <w:proofErr w:type="gramEnd"/>
      <w:r>
        <w:t xml:space="preserve"> fájlban tároljuk, a könnyebb elérés és biztonság érdekében</w:t>
      </w:r>
    </w:p>
    <w:p w14:paraId="44623C57" w14:textId="4D1E6E1D" w:rsidR="004A4C5D" w:rsidRDefault="004A4C5D" w:rsidP="004A4C5D">
      <w:pPr>
        <w:pStyle w:val="Doksimainszoveg"/>
        <w:ind w:left="720"/>
      </w:pPr>
      <w:r w:rsidRPr="004A4C5D">
        <w:drawing>
          <wp:inline distT="0" distB="0" distL="0" distR="0" wp14:anchorId="23733138" wp14:editId="1533ED4A">
            <wp:extent cx="3296110" cy="914528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8A140" w14:textId="43DCF6A8" w:rsidR="004A4C5D" w:rsidRPr="004A4C5D" w:rsidRDefault="004A4C5D" w:rsidP="004A4C5D">
      <w:pPr>
        <w:pStyle w:val="Doksimainszoveg"/>
        <w:numPr>
          <w:ilvl w:val="0"/>
          <w:numId w:val="6"/>
        </w:numPr>
      </w:pPr>
      <w:r>
        <w:rPr>
          <w:b/>
          <w:bCs/>
        </w:rPr>
        <w:t>?.2.2 Üzenetküldés</w:t>
      </w:r>
    </w:p>
    <w:p w14:paraId="79EDDBC6" w14:textId="0E01BA94" w:rsidR="004A4C5D" w:rsidRDefault="004A4C5D" w:rsidP="004A4C5D">
      <w:pPr>
        <w:pStyle w:val="Doksimainszoveg"/>
        <w:ind w:left="720"/>
      </w:pPr>
      <w:r>
        <w:lastRenderedPageBreak/>
        <w:t xml:space="preserve">Az elküldendő üzenetnek az adatait (feladó, címzett, tartalom stb.) egy objektumban adjuk át a </w:t>
      </w:r>
      <w:proofErr w:type="spellStart"/>
      <w:proofErr w:type="gramStart"/>
      <w:r>
        <w:t>nodemailer</w:t>
      </w:r>
      <w:proofErr w:type="spellEnd"/>
      <w:r>
        <w:t xml:space="preserve"> .</w:t>
      </w:r>
      <w:proofErr w:type="spellStart"/>
      <w:r>
        <w:t>SendMail</w:t>
      </w:r>
      <w:proofErr w:type="spellEnd"/>
      <w:proofErr w:type="gramEnd"/>
      <w:r>
        <w:t xml:space="preserve"> metódusának.</w:t>
      </w:r>
    </w:p>
    <w:p w14:paraId="793B90AC" w14:textId="15E80828" w:rsidR="004A4C5D" w:rsidRDefault="004A4C5D" w:rsidP="004A4C5D">
      <w:pPr>
        <w:pStyle w:val="Doksimainszoveg"/>
        <w:ind w:left="720"/>
      </w:pPr>
      <w:r w:rsidRPr="004A4C5D">
        <w:drawing>
          <wp:inline distT="0" distB="0" distL="0" distR="0" wp14:anchorId="018D9F68" wp14:editId="31290717">
            <wp:extent cx="4067743" cy="1810003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A70C" w14:textId="774C3711" w:rsidR="004A4C5D" w:rsidRDefault="004A4C5D" w:rsidP="004A4C5D">
      <w:pPr>
        <w:pStyle w:val="DoksiAlcim"/>
      </w:pPr>
      <w:r>
        <w:t xml:space="preserve">?.3 Példa egy </w:t>
      </w:r>
      <w:proofErr w:type="spellStart"/>
      <w:r>
        <w:t>nodemailer</w:t>
      </w:r>
      <w:proofErr w:type="spellEnd"/>
      <w:r>
        <w:t>-el küldött emailre</w:t>
      </w:r>
    </w:p>
    <w:p w14:paraId="0AE18781" w14:textId="619423A4" w:rsidR="004A4C5D" w:rsidRDefault="00EA5DCD" w:rsidP="00EA5DCD">
      <w:pPr>
        <w:pStyle w:val="Doksimainszoveg"/>
      </w:pPr>
      <w:r>
        <w:t xml:space="preserve">Alább látható egy, a </w:t>
      </w:r>
      <w:proofErr w:type="spellStart"/>
      <w:r>
        <w:t>contact-formból</w:t>
      </w:r>
      <w:proofErr w:type="spellEnd"/>
      <w:r>
        <w:t xml:space="preserve"> érkező felhasználói üzenet:</w:t>
      </w:r>
    </w:p>
    <w:p w14:paraId="56305492" w14:textId="5E0747C1" w:rsidR="00EA5DCD" w:rsidRPr="004A4C5D" w:rsidRDefault="00EA5DCD" w:rsidP="00EA5DCD">
      <w:pPr>
        <w:pStyle w:val="Doksimainszoveg"/>
      </w:pPr>
      <w:r w:rsidRPr="00EA5DCD">
        <w:drawing>
          <wp:inline distT="0" distB="0" distL="0" distR="0" wp14:anchorId="58589F90" wp14:editId="5AEE3918">
            <wp:extent cx="5106113" cy="5163271"/>
            <wp:effectExtent l="0" t="0" r="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5DCD" w:rsidRPr="004A4C5D">
      <w:headerReference w:type="default" r:id="rId13"/>
      <w:foot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4D23F6" w14:textId="77777777" w:rsidR="00E54ED6" w:rsidRDefault="00E54ED6" w:rsidP="004073BB">
      <w:pPr>
        <w:spacing w:after="0" w:line="240" w:lineRule="auto"/>
      </w:pPr>
      <w:r>
        <w:separator/>
      </w:r>
    </w:p>
  </w:endnote>
  <w:endnote w:type="continuationSeparator" w:id="0">
    <w:p w14:paraId="1E8D4F3B" w14:textId="77777777" w:rsidR="00E54ED6" w:rsidRDefault="00E54ED6" w:rsidP="00407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91637381"/>
      <w:docPartObj>
        <w:docPartGallery w:val="Page Numbers (Bottom of Page)"/>
        <w:docPartUnique/>
      </w:docPartObj>
    </w:sdtPr>
    <w:sdtContent>
      <w:p w14:paraId="3C2BD570" w14:textId="77777777" w:rsidR="004073BB" w:rsidRDefault="004073BB">
        <w:pPr>
          <w:pStyle w:val="llb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4476EE4D" wp14:editId="21A0C7C2">
                  <wp:extent cx="5467350" cy="45085"/>
                  <wp:effectExtent l="9525" t="9525" r="0" b="2540"/>
                  <wp:docPr id="4" name="Folyamatábra: Döntés 4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29D3DA53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olyamatábra: Döntés 4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78A7F8A9" w14:textId="77777777" w:rsidR="004073BB" w:rsidRDefault="004073BB">
        <w:pPr>
          <w:pStyle w:val="llb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EFB5677" w14:textId="77777777" w:rsidR="004073BB" w:rsidRDefault="004073BB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67B40E" w14:textId="77777777" w:rsidR="00E54ED6" w:rsidRDefault="00E54ED6" w:rsidP="004073BB">
      <w:pPr>
        <w:spacing w:after="0" w:line="240" w:lineRule="auto"/>
      </w:pPr>
      <w:r>
        <w:separator/>
      </w:r>
    </w:p>
  </w:footnote>
  <w:footnote w:type="continuationSeparator" w:id="0">
    <w:p w14:paraId="4DF4C9A0" w14:textId="77777777" w:rsidR="00E54ED6" w:rsidRDefault="00E54ED6" w:rsidP="004073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10FFF" w14:textId="77777777" w:rsidR="004073BB" w:rsidRDefault="00847F16">
    <w:pPr>
      <w:pStyle w:val="lfej"/>
    </w:pPr>
    <w:r>
      <w:t>Pohárnyi – dokumentáció</w:t>
    </w:r>
  </w:p>
  <w:p w14:paraId="757FA1BE" w14:textId="77777777" w:rsidR="00847F16" w:rsidRDefault="00847F16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51EF0"/>
    <w:multiLevelType w:val="hybridMultilevel"/>
    <w:tmpl w:val="4A9E22E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D250A"/>
    <w:multiLevelType w:val="hybridMultilevel"/>
    <w:tmpl w:val="3B0EE6B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92A02"/>
    <w:multiLevelType w:val="hybridMultilevel"/>
    <w:tmpl w:val="7ED67A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131C10"/>
    <w:multiLevelType w:val="hybridMultilevel"/>
    <w:tmpl w:val="9E76990A"/>
    <w:lvl w:ilvl="0" w:tplc="040E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4" w15:restartNumberingAfterBreak="0">
    <w:nsid w:val="5A4B2566"/>
    <w:multiLevelType w:val="hybridMultilevel"/>
    <w:tmpl w:val="CA8E554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BA49E9"/>
    <w:multiLevelType w:val="hybridMultilevel"/>
    <w:tmpl w:val="59022C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7839077">
    <w:abstractNumId w:val="3"/>
  </w:num>
  <w:num w:numId="2" w16cid:durableId="223685210">
    <w:abstractNumId w:val="5"/>
  </w:num>
  <w:num w:numId="3" w16cid:durableId="1360810686">
    <w:abstractNumId w:val="2"/>
  </w:num>
  <w:num w:numId="4" w16cid:durableId="138349478">
    <w:abstractNumId w:val="1"/>
  </w:num>
  <w:num w:numId="5" w16cid:durableId="824931679">
    <w:abstractNumId w:val="0"/>
  </w:num>
  <w:num w:numId="6" w16cid:durableId="10852273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F47"/>
    <w:rsid w:val="001E425A"/>
    <w:rsid w:val="002F7330"/>
    <w:rsid w:val="00342F47"/>
    <w:rsid w:val="004073BB"/>
    <w:rsid w:val="004A4C5D"/>
    <w:rsid w:val="005D0E2D"/>
    <w:rsid w:val="00670934"/>
    <w:rsid w:val="00843E4B"/>
    <w:rsid w:val="00847F16"/>
    <w:rsid w:val="0087580B"/>
    <w:rsid w:val="00895B50"/>
    <w:rsid w:val="00D949E7"/>
    <w:rsid w:val="00D95742"/>
    <w:rsid w:val="00D977D8"/>
    <w:rsid w:val="00E54ED6"/>
    <w:rsid w:val="00EA5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D47189"/>
  <w15:chartTrackingRefBased/>
  <w15:docId w15:val="{9838F621-86D9-4D06-AAA9-19E1DF261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D949E7"/>
    <w:pPr>
      <w:ind w:left="720"/>
      <w:contextualSpacing/>
    </w:pPr>
  </w:style>
  <w:style w:type="paragraph" w:customStyle="1" w:styleId="Doksialcimsor">
    <w:name w:val="Doksi alcimsor"/>
    <w:basedOn w:val="Norml"/>
    <w:qFormat/>
    <w:rsid w:val="001E425A"/>
    <w:pPr>
      <w:spacing w:line="360" w:lineRule="auto"/>
    </w:pPr>
    <w:rPr>
      <w:rFonts w:ascii="Times New Roman" w:hAnsi="Times New Roman" w:cs="Times New Roman"/>
      <w:b/>
      <w:bCs/>
      <w:sz w:val="32"/>
      <w:szCs w:val="32"/>
    </w:rPr>
  </w:style>
  <w:style w:type="paragraph" w:customStyle="1" w:styleId="Doksimainszoveg">
    <w:name w:val="Doksi mainszoveg"/>
    <w:basedOn w:val="Norml"/>
    <w:qFormat/>
    <w:rsid w:val="001E425A"/>
    <w:pPr>
      <w:spacing w:line="360" w:lineRule="auto"/>
      <w:jc w:val="both"/>
    </w:pPr>
    <w:rPr>
      <w:rFonts w:ascii="Times New Roman" w:hAnsi="Times New Roman" w:cs="Times New Roman"/>
      <w:sz w:val="24"/>
      <w:szCs w:val="24"/>
    </w:rPr>
  </w:style>
  <w:style w:type="paragraph" w:styleId="lfej">
    <w:name w:val="header"/>
    <w:basedOn w:val="Norml"/>
    <w:link w:val="lfejChar"/>
    <w:uiPriority w:val="99"/>
    <w:unhideWhenUsed/>
    <w:rsid w:val="004073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073BB"/>
  </w:style>
  <w:style w:type="paragraph" w:styleId="llb">
    <w:name w:val="footer"/>
    <w:basedOn w:val="Norml"/>
    <w:link w:val="llbChar"/>
    <w:uiPriority w:val="99"/>
    <w:unhideWhenUsed/>
    <w:rsid w:val="004073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073BB"/>
  </w:style>
  <w:style w:type="paragraph" w:customStyle="1" w:styleId="DoksiMain">
    <w:name w:val="DoksiMain"/>
    <w:basedOn w:val="Doksimainszoveg"/>
    <w:qFormat/>
    <w:rsid w:val="00895B50"/>
  </w:style>
  <w:style w:type="paragraph" w:customStyle="1" w:styleId="DoksiAlcim">
    <w:name w:val="DoksiAlcim"/>
    <w:basedOn w:val="Doksialcimsor"/>
    <w:qFormat/>
    <w:rsid w:val="00895B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vics\Documents\Egy&#233;ni%20Office-sablonok\F&#337;oldal-felhasznaloi_dokumentacio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F34DD6-6D1E-4601-B6D1-F98481075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Főoldal-felhasznaloi_dokumentacio</Template>
  <TotalTime>26</TotalTime>
  <Pages>2</Pages>
  <Words>115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Kavics</dc:creator>
  <cp:keywords/>
  <dc:description/>
  <cp:lastModifiedBy>Dávid Sziklai</cp:lastModifiedBy>
  <cp:revision>1</cp:revision>
  <dcterms:created xsi:type="dcterms:W3CDTF">2026-05-02T12:01:00Z</dcterms:created>
  <dcterms:modified xsi:type="dcterms:W3CDTF">2026-05-02T12:27:00Z</dcterms:modified>
</cp:coreProperties>
</file>