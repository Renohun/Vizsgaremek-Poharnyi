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393E0" w14:textId="6A598A53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826B6E">
        <w:rPr>
          <w:rFonts w:ascii="Times New Roman" w:hAnsi="Times New Roman" w:cs="Times New Roman"/>
          <w:b/>
          <w:bCs/>
          <w:sz w:val="48"/>
          <w:szCs w:val="48"/>
        </w:rPr>
        <w:t>Kapcsolatfelvétel</w:t>
      </w:r>
    </w:p>
    <w:p w14:paraId="47396BFF" w14:textId="2554C7E6" w:rsidR="00826B6E" w:rsidRDefault="00826B6E" w:rsidP="00826B6E">
      <w:pPr>
        <w:pStyle w:val="Doksialcimsor"/>
      </w:pPr>
      <w:r>
        <w:t>?.1 Az oldal célja</w:t>
      </w:r>
    </w:p>
    <w:p w14:paraId="5FDC2B3A" w14:textId="48CCFF45" w:rsidR="00826B6E" w:rsidRDefault="00826B6E" w:rsidP="00826B6E">
      <w:pPr>
        <w:pStyle w:val="Doksimainszoveg"/>
      </w:pPr>
      <w:r>
        <w:t xml:space="preserve">Az oldal célja a felhasználó és a fejlesztőcsapat közötti kommunikáció könnyítése, egy automatizált email küldő rendszerrel. Az oldalon az egységes </w:t>
      </w:r>
      <w:proofErr w:type="spellStart"/>
      <w:r>
        <w:t>navbar</w:t>
      </w:r>
      <w:proofErr w:type="spellEnd"/>
      <w:r>
        <w:t>, és témaváltó működik. Bejelentkezés nem szükséges hozzá.</w:t>
      </w:r>
      <w:r w:rsidR="00601D4B">
        <w:t xml:space="preserve"> Az oldalt vagy a főoldalról, vagy a bármelyik oldalon található lábléc</w:t>
      </w:r>
      <w:r w:rsidR="003E1962">
        <w:t xml:space="preserve"> elérhetőségek menüpontjából lehet elérni.</w:t>
      </w:r>
    </w:p>
    <w:p w14:paraId="241EB209" w14:textId="6DB10863" w:rsidR="003E1962" w:rsidRDefault="003E1962" w:rsidP="00826B6E">
      <w:pPr>
        <w:pStyle w:val="Doksimainszoveg"/>
      </w:pPr>
      <w:r w:rsidRPr="003E1962">
        <w:drawing>
          <wp:inline distT="0" distB="0" distL="0" distR="0" wp14:anchorId="3B9BA6CA" wp14:editId="5D5A71B7">
            <wp:extent cx="4124901" cy="1514686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EB73" w14:textId="6E16131E" w:rsidR="00826B6E" w:rsidRDefault="00826B6E" w:rsidP="00826B6E">
      <w:pPr>
        <w:pStyle w:val="Doksialcimsor"/>
      </w:pPr>
      <w:r>
        <w:t>?.2 Üzenetküldő felület működése</w:t>
      </w:r>
    </w:p>
    <w:p w14:paraId="713DA58B" w14:textId="77777777" w:rsidR="00826B6E" w:rsidRDefault="00826B6E" w:rsidP="00826B6E">
      <w:pPr>
        <w:pStyle w:val="Doksimainszoveg"/>
      </w:pPr>
      <w:r>
        <w:t xml:space="preserve">A felület egy egyszerű űrlap, ahol a felhasználónak meg kell adnia a nevét, az email címét, </w:t>
      </w:r>
      <w:proofErr w:type="gramStart"/>
      <w:r>
        <w:t>a</w:t>
      </w:r>
      <w:proofErr w:type="gramEnd"/>
      <w:r>
        <w:t xml:space="preserve"> üzenet tárgyát, és az üzenet szövegét. Az email küldés nem a megadott email címen keresztül történik, erre a későbbi esetleges kapcsolatfelvétel, illetve a felhasználó azonosítása miatt van szükség. Amennyiben a felhasználóknak van lehetőségük rá, akkor a felhasználói fiókjukkal összekötött email címet használják.</w:t>
      </w:r>
    </w:p>
    <w:p w14:paraId="0357D365" w14:textId="26174A78" w:rsidR="00826B6E" w:rsidRDefault="00826B6E" w:rsidP="00826B6E">
      <w:pPr>
        <w:pStyle w:val="Doksimainszoveg"/>
      </w:pPr>
      <w:r w:rsidRPr="00826B6E">
        <w:drawing>
          <wp:inline distT="0" distB="0" distL="0" distR="0" wp14:anchorId="669091D1" wp14:editId="346F01B1">
            <wp:extent cx="2084199" cy="27336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8466" cy="275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B7BA" w14:textId="77777777" w:rsidR="00826B6E" w:rsidRDefault="00826B6E" w:rsidP="00826B6E">
      <w:pPr>
        <w:pStyle w:val="Doksimainszoveg"/>
      </w:pPr>
    </w:p>
    <w:p w14:paraId="6D913401" w14:textId="3ED7EF64" w:rsidR="00826B6E" w:rsidRDefault="00826B6E" w:rsidP="00826B6E">
      <w:pPr>
        <w:pStyle w:val="Doksimainszoveg"/>
      </w:pPr>
      <w:r>
        <w:t xml:space="preserve"> Amennyiben a felhasználó hiányosan küldi el az űrlapot akkor, az hibát dob vissza.</w:t>
      </w:r>
    </w:p>
    <w:p w14:paraId="2C08503D" w14:textId="3F0A66DD" w:rsidR="00826B6E" w:rsidRDefault="00826B6E" w:rsidP="00826B6E">
      <w:pPr>
        <w:pStyle w:val="Doksimainszoveg"/>
      </w:pPr>
      <w:r w:rsidRPr="00826B6E">
        <w:drawing>
          <wp:inline distT="0" distB="0" distL="0" distR="0" wp14:anchorId="0D19072D" wp14:editId="1435097D">
            <wp:extent cx="5201376" cy="1943371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D10" w14:textId="1DD43E70" w:rsidR="00826B6E" w:rsidRPr="00826B6E" w:rsidRDefault="00826B6E" w:rsidP="00826B6E">
      <w:pPr>
        <w:pStyle w:val="Doksimainszoveg"/>
      </w:pPr>
      <w:r>
        <w:t>Sikeres kitöltés esetén tájékoztatjuk a felhasználót és töröljük az űrlap tartalmát.</w:t>
      </w:r>
    </w:p>
    <w:p w14:paraId="5D152471" w14:textId="234DAEAD" w:rsidR="00D949E7" w:rsidRPr="00D949E7" w:rsidRDefault="00826B6E" w:rsidP="00826B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6B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32E18F" wp14:editId="6FDE9984">
            <wp:extent cx="5760720" cy="3729355"/>
            <wp:effectExtent l="0" t="0" r="0" b="444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9E7" w:rsidRPr="00D949E7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BA07B" w14:textId="77777777" w:rsidR="000E2DD9" w:rsidRDefault="000E2DD9" w:rsidP="004073BB">
      <w:pPr>
        <w:spacing w:after="0" w:line="240" w:lineRule="auto"/>
      </w:pPr>
      <w:r>
        <w:separator/>
      </w:r>
    </w:p>
  </w:endnote>
  <w:endnote w:type="continuationSeparator" w:id="0">
    <w:p w14:paraId="45273929" w14:textId="77777777" w:rsidR="000E2DD9" w:rsidRDefault="000E2DD9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75C40B33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AA6D08F" wp14:editId="4C9BE20E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A5B577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CEE9C3C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EC9B9C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38DA0" w14:textId="77777777" w:rsidR="000E2DD9" w:rsidRDefault="000E2DD9" w:rsidP="004073BB">
      <w:pPr>
        <w:spacing w:after="0" w:line="240" w:lineRule="auto"/>
      </w:pPr>
      <w:r>
        <w:separator/>
      </w:r>
    </w:p>
  </w:footnote>
  <w:footnote w:type="continuationSeparator" w:id="0">
    <w:p w14:paraId="7A8BF862" w14:textId="77777777" w:rsidR="000E2DD9" w:rsidRDefault="000E2DD9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8335" w14:textId="77777777" w:rsidR="004073BB" w:rsidRDefault="00847F16">
    <w:pPr>
      <w:pStyle w:val="lfej"/>
    </w:pPr>
    <w:r>
      <w:t>Pohárnyi – dokumentáció</w:t>
    </w:r>
  </w:p>
  <w:p w14:paraId="3E938A1B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3"/>
  </w:num>
  <w:num w:numId="3" w16cid:durableId="1360810686">
    <w:abstractNumId w:val="1"/>
  </w:num>
  <w:num w:numId="4" w16cid:durableId="13834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6E"/>
    <w:rsid w:val="000E2DD9"/>
    <w:rsid w:val="001E425A"/>
    <w:rsid w:val="002F7330"/>
    <w:rsid w:val="003E1962"/>
    <w:rsid w:val="004073BB"/>
    <w:rsid w:val="00513F9A"/>
    <w:rsid w:val="005D0E2D"/>
    <w:rsid w:val="00601D4B"/>
    <w:rsid w:val="00670934"/>
    <w:rsid w:val="00826B6E"/>
    <w:rsid w:val="00843E4B"/>
    <w:rsid w:val="00847F16"/>
    <w:rsid w:val="0087580B"/>
    <w:rsid w:val="00895B50"/>
    <w:rsid w:val="00D949E7"/>
    <w:rsid w:val="00D95742"/>
    <w:rsid w:val="00D9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5C77E"/>
  <w15:chartTrackingRefBased/>
  <w15:docId w15:val="{601E2D30-1E26-4A8A-B148-32E830E8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1</TotalTime>
  <Pages>2</Pages>
  <Words>125</Words>
  <Characters>863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2</cp:revision>
  <dcterms:created xsi:type="dcterms:W3CDTF">2026-04-20T19:38:00Z</dcterms:created>
  <dcterms:modified xsi:type="dcterms:W3CDTF">2026-04-20T19:38:00Z</dcterms:modified>
</cp:coreProperties>
</file>